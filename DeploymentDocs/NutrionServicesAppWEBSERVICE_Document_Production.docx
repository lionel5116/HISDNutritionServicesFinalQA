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0F83B" w14:textId="77777777" w:rsidR="00CC2A5B" w:rsidRPr="00D5652C" w:rsidRDefault="00CC2A5B" w:rsidP="00CC2A5B">
      <w:pPr>
        <w:pStyle w:val="Heading1"/>
      </w:pPr>
      <w:r w:rsidRPr="00CC2A5B">
        <w:t>Project</w:t>
      </w:r>
    </w:p>
    <w:p w14:paraId="58CFDA81" w14:textId="64CBAF26" w:rsidR="005D1C9E" w:rsidRDefault="00A04855" w:rsidP="009119DA">
      <w:pPr>
        <w:rPr>
          <w:color w:val="262626"/>
        </w:rPr>
      </w:pPr>
      <w:r>
        <w:rPr>
          <w:rFonts w:cs="Arial"/>
        </w:rPr>
        <w:t xml:space="preserve">Web </w:t>
      </w:r>
      <w:proofErr w:type="gramStart"/>
      <w:r>
        <w:rPr>
          <w:rFonts w:cs="Arial"/>
        </w:rPr>
        <w:t xml:space="preserve">Service </w:t>
      </w:r>
      <w:r w:rsidR="009D651D">
        <w:rPr>
          <w:rFonts w:cs="Arial"/>
        </w:rPr>
        <w:t xml:space="preserve"> Deployment</w:t>
      </w:r>
      <w:proofErr w:type="gramEnd"/>
      <w:r w:rsidR="007D2E44">
        <w:rPr>
          <w:rFonts w:cs="Arial"/>
        </w:rPr>
        <w:t>–</w:t>
      </w:r>
      <w:r w:rsidR="00FB0197">
        <w:rPr>
          <w:rFonts w:cs="Arial"/>
        </w:rPr>
        <w:t>Nutrition Services</w:t>
      </w:r>
    </w:p>
    <w:p w14:paraId="38FE765B" w14:textId="77777777" w:rsidR="006B196C" w:rsidRDefault="006B196C" w:rsidP="006B196C">
      <w:pPr>
        <w:pStyle w:val="Heading1"/>
      </w:pPr>
      <w:r w:rsidRPr="00D25B4D">
        <w:t>Environment</w:t>
      </w:r>
    </w:p>
    <w:tbl>
      <w:tblPr>
        <w:tblStyle w:val="TableGrid1"/>
        <w:tblW w:w="97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201"/>
        <w:gridCol w:w="4050"/>
        <w:gridCol w:w="2070"/>
      </w:tblGrid>
      <w:tr w:rsidR="006B196C" w14:paraId="19A9339C" w14:textId="77777777" w:rsidTr="00EA59E5">
        <w:tc>
          <w:tcPr>
            <w:tcW w:w="1417" w:type="dxa"/>
          </w:tcPr>
          <w:p w14:paraId="150F65B1" w14:textId="77777777" w:rsidR="006B196C" w:rsidRDefault="006B196C" w:rsidP="00EA59E5">
            <w:pPr>
              <w:spacing w:after="0"/>
              <w:jc w:val="right"/>
              <w:rPr>
                <w:b/>
              </w:rPr>
            </w:pPr>
            <w:r>
              <w:rPr>
                <w:b/>
              </w:rPr>
              <w:t>From:</w:t>
            </w:r>
          </w:p>
        </w:tc>
        <w:tc>
          <w:tcPr>
            <w:tcW w:w="2201" w:type="dxa"/>
          </w:tcPr>
          <w:p w14:paraId="0ABCE89B" w14:textId="77777777" w:rsidR="006B196C" w:rsidRDefault="00A009C5" w:rsidP="00EA59E5">
            <w:pPr>
              <w:spacing w:after="0"/>
            </w:pPr>
            <w:sdt>
              <w:sdtPr>
                <w:id w:val="1112946602"/>
              </w:sdtPr>
              <w:sdtEndPr/>
              <w:sdtContent>
                <w:r w:rsidR="00025697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B196C">
              <w:t xml:space="preserve"> Development</w:t>
            </w:r>
            <w:r w:rsidR="006B196C">
              <w:tab/>
            </w:r>
          </w:p>
        </w:tc>
        <w:tc>
          <w:tcPr>
            <w:tcW w:w="4050" w:type="dxa"/>
          </w:tcPr>
          <w:p w14:paraId="0C3449B8" w14:textId="77777777" w:rsidR="006B196C" w:rsidRPr="006752A0" w:rsidRDefault="00A009C5" w:rsidP="00EA59E5">
            <w:pPr>
              <w:spacing w:after="0"/>
              <w:rPr>
                <w:b/>
                <w:color w:val="000000" w:themeColor="text1"/>
              </w:rPr>
            </w:pPr>
            <w:sdt>
              <w:sdtPr>
                <w:rPr>
                  <w:color w:val="000000" w:themeColor="text1"/>
                </w:rPr>
                <w:id w:val="-853651519"/>
              </w:sdtPr>
              <w:sdtEndPr/>
              <w:sdtContent>
                <w:r w:rsidR="000E57AA">
                  <w:rPr>
                    <w:rFonts w:ascii="MS Gothic" w:eastAsia="MS Gothic" w:hAnsi="MS Gothic" w:hint="eastAsia"/>
                    <w:color w:val="000000" w:themeColor="text1"/>
                  </w:rPr>
                  <w:t>☐</w:t>
                </w:r>
              </w:sdtContent>
            </w:sdt>
            <w:r w:rsidR="006B196C" w:rsidRPr="006752A0">
              <w:rPr>
                <w:color w:val="000000" w:themeColor="text1"/>
              </w:rPr>
              <w:t xml:space="preserve"> Integration</w:t>
            </w:r>
            <w:r w:rsidR="006B196C" w:rsidRPr="006752A0">
              <w:rPr>
                <w:color w:val="000000" w:themeColor="text1"/>
              </w:rPr>
              <w:tab/>
            </w:r>
            <w:r w:rsidR="006B196C" w:rsidRPr="006752A0">
              <w:rPr>
                <w:color w:val="000000" w:themeColor="text1"/>
              </w:rPr>
              <w:tab/>
            </w:r>
            <w:sdt>
              <w:sdtPr>
                <w:rPr>
                  <w:color w:val="000000" w:themeColor="text1"/>
                </w:rPr>
                <w:id w:val="-410086932"/>
              </w:sdtPr>
              <w:sdtEndPr/>
              <w:sdtContent>
                <w:r w:rsidR="00A1625E">
                  <w:rPr>
                    <w:rFonts w:ascii="MS Gothic" w:eastAsia="MS Gothic" w:hAnsi="MS Gothic" w:hint="eastAsia"/>
                    <w:color w:val="000000" w:themeColor="text1"/>
                  </w:rPr>
                  <w:t>☐</w:t>
                </w:r>
              </w:sdtContent>
            </w:sdt>
            <w:r w:rsidR="006B196C" w:rsidRPr="006752A0">
              <w:rPr>
                <w:color w:val="000000" w:themeColor="text1"/>
              </w:rPr>
              <w:t xml:space="preserve"> Staging</w:t>
            </w:r>
          </w:p>
        </w:tc>
        <w:tc>
          <w:tcPr>
            <w:tcW w:w="2070" w:type="dxa"/>
          </w:tcPr>
          <w:p w14:paraId="4CFCCF4A" w14:textId="77777777" w:rsidR="006B196C" w:rsidRDefault="006B196C" w:rsidP="00EA59E5">
            <w:pPr>
              <w:spacing w:after="0"/>
            </w:pPr>
          </w:p>
        </w:tc>
      </w:tr>
      <w:tr w:rsidR="006B196C" w14:paraId="0A9B4B71" w14:textId="77777777" w:rsidTr="00EA59E5">
        <w:tc>
          <w:tcPr>
            <w:tcW w:w="1417" w:type="dxa"/>
            <w:shd w:val="clear" w:color="auto" w:fill="auto"/>
          </w:tcPr>
          <w:p w14:paraId="0B2DA677" w14:textId="77777777" w:rsidR="006B196C" w:rsidRDefault="006B196C" w:rsidP="00EA59E5">
            <w:pPr>
              <w:spacing w:after="0"/>
              <w:jc w:val="right"/>
              <w:rPr>
                <w:b/>
              </w:rPr>
            </w:pPr>
            <w:r w:rsidRPr="00D25B4D">
              <w:rPr>
                <w:b/>
              </w:rPr>
              <w:t>To:</w:t>
            </w:r>
          </w:p>
        </w:tc>
        <w:tc>
          <w:tcPr>
            <w:tcW w:w="2201" w:type="dxa"/>
          </w:tcPr>
          <w:p w14:paraId="7157DEF2" w14:textId="77777777" w:rsidR="006B196C" w:rsidRDefault="006B196C" w:rsidP="00EA59E5">
            <w:pPr>
              <w:spacing w:after="0"/>
            </w:pPr>
          </w:p>
        </w:tc>
        <w:tc>
          <w:tcPr>
            <w:tcW w:w="4050" w:type="dxa"/>
            <w:shd w:val="clear" w:color="auto" w:fill="auto"/>
          </w:tcPr>
          <w:p w14:paraId="5310E133" w14:textId="575AE9D6" w:rsidR="006B196C" w:rsidRPr="006752A0" w:rsidRDefault="00A009C5" w:rsidP="004D3BA6">
            <w:pPr>
              <w:spacing w:after="0"/>
              <w:rPr>
                <w:b/>
                <w:color w:val="000000" w:themeColor="text1"/>
              </w:rPr>
            </w:pPr>
            <w:sdt>
              <w:sdtPr>
                <w:rPr>
                  <w:color w:val="000000" w:themeColor="text1"/>
                </w:rPr>
                <w:id w:val="1281141868"/>
              </w:sdtPr>
              <w:sdtEndPr/>
              <w:sdtContent>
                <w:r w:rsidR="006B196C" w:rsidRPr="006752A0">
                  <w:rPr>
                    <w:rFonts w:ascii="MS Gothic" w:eastAsia="MS Gothic" w:hAnsi="MS Gothic" w:hint="eastAsia"/>
                    <w:color w:val="000000" w:themeColor="text1"/>
                  </w:rPr>
                  <w:t>☐</w:t>
                </w:r>
              </w:sdtContent>
            </w:sdt>
            <w:r w:rsidR="006B196C" w:rsidRPr="006752A0">
              <w:rPr>
                <w:color w:val="000000" w:themeColor="text1"/>
              </w:rPr>
              <w:t xml:space="preserve"> Integration</w:t>
            </w:r>
            <w:r w:rsidR="006B196C" w:rsidRPr="006752A0">
              <w:rPr>
                <w:color w:val="000000" w:themeColor="text1"/>
              </w:rPr>
              <w:tab/>
            </w:r>
            <w:r w:rsidR="006B196C" w:rsidRPr="006752A0">
              <w:rPr>
                <w:color w:val="000000" w:themeColor="text1"/>
              </w:rPr>
              <w:tab/>
            </w:r>
            <w:sdt>
              <w:sdtPr>
                <w:rPr>
                  <w:color w:val="000000" w:themeColor="text1"/>
                </w:rPr>
                <w:id w:val="485517360"/>
                <w:showingPlcHdr/>
              </w:sdtPr>
              <w:sdtEndPr/>
              <w:sdtContent>
                <w:r w:rsidR="00A807FA">
                  <w:rPr>
                    <w:color w:val="000000" w:themeColor="text1"/>
                  </w:rPr>
                  <w:t xml:space="preserve">     </w:t>
                </w:r>
              </w:sdtContent>
            </w:sdt>
            <w:r w:rsidR="00A12324">
              <w:rPr>
                <w:color w:val="000000" w:themeColor="text1"/>
              </w:rPr>
              <w:t xml:space="preserve"> Staging</w:t>
            </w:r>
          </w:p>
        </w:tc>
        <w:tc>
          <w:tcPr>
            <w:tcW w:w="2070" w:type="dxa"/>
          </w:tcPr>
          <w:p w14:paraId="499C41F6" w14:textId="49936AC0" w:rsidR="006B196C" w:rsidRDefault="00A009C5" w:rsidP="004D3BA6">
            <w:pPr>
              <w:spacing w:after="0"/>
            </w:pPr>
            <w:sdt>
              <w:sdtPr>
                <w:id w:val="1473717540"/>
              </w:sdtPr>
              <w:sdtEndPr/>
              <w:sdtContent>
                <w:r w:rsidR="00A807FA">
                  <w:t>X</w:t>
                </w:r>
              </w:sdtContent>
            </w:sdt>
            <w:r w:rsidR="006B196C">
              <w:t xml:space="preserve"> PRODUCTION</w:t>
            </w:r>
          </w:p>
        </w:tc>
      </w:tr>
      <w:tr w:rsidR="006B196C" w14:paraId="5EBBBA50" w14:textId="77777777" w:rsidTr="00EA59E5">
        <w:tc>
          <w:tcPr>
            <w:tcW w:w="1417" w:type="dxa"/>
          </w:tcPr>
          <w:p w14:paraId="02A9F610" w14:textId="77777777" w:rsidR="006B196C" w:rsidRPr="00D25B4D" w:rsidRDefault="006B196C" w:rsidP="00EA59E5">
            <w:pPr>
              <w:spacing w:after="0"/>
              <w:jc w:val="right"/>
              <w:rPr>
                <w:b/>
              </w:rPr>
            </w:pPr>
            <w:r>
              <w:rPr>
                <w:b/>
              </w:rPr>
              <w:t>Remigration?</w:t>
            </w:r>
          </w:p>
        </w:tc>
        <w:tc>
          <w:tcPr>
            <w:tcW w:w="2201" w:type="dxa"/>
          </w:tcPr>
          <w:p w14:paraId="4D516647" w14:textId="77777777" w:rsidR="006B196C" w:rsidRDefault="00A009C5" w:rsidP="00EA59E5">
            <w:pPr>
              <w:spacing w:after="0"/>
            </w:pPr>
            <w:sdt>
              <w:sdtPr>
                <w:id w:val="-1037438271"/>
              </w:sdtPr>
              <w:sdtEndPr/>
              <w:sdtContent>
                <w:r w:rsidR="006B196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B196C">
              <w:t xml:space="preserve"> Yes</w:t>
            </w:r>
            <w:r w:rsidR="006B196C">
              <w:tab/>
            </w:r>
            <w:r w:rsidR="006B196C">
              <w:tab/>
            </w:r>
            <w:sdt>
              <w:sdtPr>
                <w:id w:val="1204829304"/>
              </w:sdtPr>
              <w:sdtEndPr/>
              <w:sdtContent>
                <w:r w:rsidR="006B196C">
                  <w:sym w:font="Wingdings" w:char="F0FE"/>
                </w:r>
              </w:sdtContent>
            </w:sdt>
            <w:r w:rsidR="006B196C">
              <w:t xml:space="preserve"> No</w:t>
            </w:r>
          </w:p>
        </w:tc>
        <w:tc>
          <w:tcPr>
            <w:tcW w:w="4050" w:type="dxa"/>
          </w:tcPr>
          <w:p w14:paraId="46CDA0EA" w14:textId="77777777" w:rsidR="006B196C" w:rsidRDefault="006B196C" w:rsidP="00EA59E5">
            <w:pPr>
              <w:spacing w:after="0"/>
              <w:rPr>
                <w:b/>
              </w:rPr>
            </w:pPr>
          </w:p>
        </w:tc>
        <w:tc>
          <w:tcPr>
            <w:tcW w:w="2070" w:type="dxa"/>
          </w:tcPr>
          <w:p w14:paraId="59A309CC" w14:textId="77777777" w:rsidR="006B196C" w:rsidRDefault="006B196C" w:rsidP="00EA59E5">
            <w:pPr>
              <w:spacing w:after="0"/>
            </w:pPr>
          </w:p>
        </w:tc>
      </w:tr>
    </w:tbl>
    <w:p w14:paraId="62E77BC8" w14:textId="77777777" w:rsidR="006B196C" w:rsidRDefault="006B196C" w:rsidP="006B196C">
      <w:pPr>
        <w:pStyle w:val="Heading1"/>
      </w:pPr>
      <w:r>
        <w:t>Schedule</w:t>
      </w:r>
    </w:p>
    <w:p w14:paraId="658496FF" w14:textId="7C8CC7DB" w:rsidR="00025697" w:rsidRPr="00025697" w:rsidRDefault="00FB0197" w:rsidP="00025697">
      <w:r>
        <w:t>6/1/2022</w:t>
      </w:r>
    </w:p>
    <w:p w14:paraId="2AA1B1B2" w14:textId="77777777" w:rsidR="00D5652C" w:rsidRDefault="004C7FA2" w:rsidP="00D5652C">
      <w:pPr>
        <w:pStyle w:val="Heading1"/>
      </w:pPr>
      <w:r>
        <w:br/>
      </w:r>
      <w:r w:rsidR="00D5652C">
        <w:t>Application Target</w:t>
      </w:r>
    </w:p>
    <w:p w14:paraId="182AB336" w14:textId="77777777" w:rsidR="00D5652C" w:rsidRDefault="00A009C5" w:rsidP="00D5652C">
      <w:pPr>
        <w:rPr>
          <w:rStyle w:val="Strong"/>
        </w:rPr>
      </w:pPr>
      <w:sdt>
        <w:sdtPr>
          <w:rPr>
            <w:b/>
            <w:bCs/>
          </w:rPr>
          <w:id w:val="1515110135"/>
        </w:sdtPr>
        <w:sdtEndPr>
          <w:rPr>
            <w:b w:val="0"/>
            <w:bCs w:val="0"/>
          </w:rPr>
        </w:sdtEndPr>
        <w:sdtContent>
          <w:r w:rsidR="00DD4C70">
            <w:rPr>
              <w:rFonts w:ascii="MS Gothic" w:eastAsia="MS Gothic" w:hAnsi="MS Gothic" w:hint="eastAsia"/>
            </w:rPr>
            <w:t>☐</w:t>
          </w:r>
        </w:sdtContent>
      </w:sdt>
      <w:r w:rsidR="00D5652C">
        <w:t xml:space="preserve"> Chancery </w:t>
      </w:r>
      <w:r w:rsidR="00D5652C">
        <w:tab/>
      </w:r>
      <w:r w:rsidR="00D5652C">
        <w:tab/>
      </w:r>
      <w:sdt>
        <w:sdtPr>
          <w:id w:val="1886217186"/>
        </w:sdtPr>
        <w:sdtEndPr/>
        <w:sdtContent>
          <w:r w:rsidR="00A1625E">
            <w:rPr>
              <w:rFonts w:ascii="MS Gothic" w:eastAsia="MS Gothic" w:hAnsi="MS Gothic" w:hint="eastAsia"/>
            </w:rPr>
            <w:t>☐</w:t>
          </w:r>
        </w:sdtContent>
      </w:sdt>
      <w:r w:rsidR="00D5652C">
        <w:t xml:space="preserve"> Custom .NET </w:t>
      </w:r>
      <w:r w:rsidR="00D5652C">
        <w:tab/>
      </w:r>
      <w:sdt>
        <w:sdtPr>
          <w:id w:val="693883765"/>
        </w:sdtPr>
        <w:sdtEndPr/>
        <w:sdtContent>
          <w:r w:rsidR="009119DA">
            <w:rPr>
              <w:rFonts w:ascii="MS Gothic" w:eastAsia="MS Gothic" w:hAnsi="MS Gothic" w:hint="eastAsia"/>
            </w:rPr>
            <w:t>☐</w:t>
          </w:r>
        </w:sdtContent>
      </w:sdt>
      <w:r w:rsidR="00D5652C">
        <w:t xml:space="preserve"> PeopleSoft </w:t>
      </w:r>
      <w:r w:rsidR="00D5652C">
        <w:tab/>
      </w:r>
      <w:sdt>
        <w:sdtPr>
          <w:id w:val="-1586605599"/>
        </w:sdtPr>
        <w:sdtEndPr/>
        <w:sdtContent>
          <w:r w:rsidR="00D5652C">
            <w:rPr>
              <w:rFonts w:ascii="MS Gothic" w:eastAsia="MS Gothic" w:hAnsi="MS Gothic" w:hint="eastAsia"/>
            </w:rPr>
            <w:t>☐</w:t>
          </w:r>
        </w:sdtContent>
      </w:sdt>
      <w:r w:rsidR="00D5652C">
        <w:t xml:space="preserve"> SAP </w:t>
      </w:r>
      <w:r w:rsidR="00D5652C">
        <w:tab/>
      </w:r>
      <w:sdt>
        <w:sdtPr>
          <w:id w:val="2033072292"/>
        </w:sdtPr>
        <w:sdtEndPr/>
        <w:sdtContent>
          <w:r w:rsidR="009D651D">
            <w:rPr>
              <w:rFonts w:ascii="MS Gothic" w:eastAsia="MS Gothic" w:hAnsi="MS Gothic" w:hint="eastAsia"/>
            </w:rPr>
            <w:t>☐</w:t>
          </w:r>
        </w:sdtContent>
      </w:sdt>
      <w:r w:rsidR="00D5652C">
        <w:t xml:space="preserve"> Other:</w:t>
      </w:r>
      <w:r w:rsidR="004C7FA2">
        <w:t xml:space="preserve"> SQL DATABASE</w:t>
      </w:r>
    </w:p>
    <w:p w14:paraId="3929E546" w14:textId="77777777" w:rsidR="00D5652C" w:rsidRDefault="00D5652C" w:rsidP="00D5652C">
      <w:pPr>
        <w:pStyle w:val="Heading1"/>
      </w:pPr>
      <w:r>
        <w:t>Request Type</w:t>
      </w:r>
    </w:p>
    <w:p w14:paraId="174D9349" w14:textId="77777777" w:rsidR="00D5652C" w:rsidRDefault="00A009C5" w:rsidP="00D5652C">
      <w:pPr>
        <w:rPr>
          <w:rStyle w:val="Strong"/>
        </w:rPr>
      </w:pPr>
      <w:sdt>
        <w:sdtPr>
          <w:rPr>
            <w:b/>
            <w:bCs/>
          </w:rPr>
          <w:id w:val="-111670995"/>
        </w:sdtPr>
        <w:sdtEndPr>
          <w:rPr>
            <w:b w:val="0"/>
            <w:bCs w:val="0"/>
          </w:rPr>
        </w:sdtEndPr>
        <w:sdtContent>
          <w:r w:rsidR="00DD4C70">
            <w:rPr>
              <w:rFonts w:ascii="MS Gothic" w:eastAsia="MS Gothic" w:hAnsi="MS Gothic" w:hint="eastAsia"/>
            </w:rPr>
            <w:t>☐</w:t>
          </w:r>
        </w:sdtContent>
      </w:sdt>
      <w:r w:rsidR="00D5652C">
        <w:t xml:space="preserve"> Emergency</w:t>
      </w:r>
      <w:r w:rsidR="00D5652C">
        <w:tab/>
      </w:r>
      <w:r w:rsidR="00D5652C">
        <w:tab/>
      </w:r>
      <w:sdt>
        <w:sdtPr>
          <w:id w:val="1270745632"/>
        </w:sdtPr>
        <w:sdtEndPr/>
        <w:sdtContent>
          <w:r w:rsidR="00D50952">
            <w:rPr>
              <w:rFonts w:ascii="MS Gothic" w:eastAsia="MS Gothic" w:hAnsi="MS Gothic" w:hint="eastAsia"/>
            </w:rPr>
            <w:t>☐</w:t>
          </w:r>
        </w:sdtContent>
      </w:sdt>
      <w:r w:rsidR="00D5652C">
        <w:t xml:space="preserve"> Enhancement </w:t>
      </w:r>
      <w:r w:rsidR="00D5652C">
        <w:tab/>
      </w:r>
      <w:sdt>
        <w:sdtPr>
          <w:id w:val="-1142731221"/>
        </w:sdtPr>
        <w:sdtEndPr/>
        <w:sdtContent>
          <w:r w:rsidR="00025697">
            <w:sym w:font="Wingdings" w:char="F0FE"/>
          </w:r>
        </w:sdtContent>
      </w:sdt>
      <w:r w:rsidR="00D5652C">
        <w:t xml:space="preserve"> Project </w:t>
      </w:r>
      <w:r w:rsidR="00D5652C">
        <w:tab/>
      </w:r>
      <w:sdt>
        <w:sdtPr>
          <w:id w:val="797105569"/>
        </w:sdtPr>
        <w:sdtEndPr/>
        <w:sdtContent>
          <w:r w:rsidR="00025697">
            <w:rPr>
              <w:rFonts w:ascii="MS Gothic" w:eastAsia="MS Gothic" w:hAnsi="MS Gothic" w:hint="eastAsia"/>
            </w:rPr>
            <w:t>☐</w:t>
          </w:r>
        </w:sdtContent>
      </w:sdt>
      <w:r w:rsidR="00D5652C">
        <w:t xml:space="preserve"> Production Support </w:t>
      </w:r>
      <w:r w:rsidR="00D5652C">
        <w:tab/>
      </w:r>
      <w:sdt>
        <w:sdtPr>
          <w:id w:val="-473910872"/>
        </w:sdtPr>
        <w:sdtEndPr/>
        <w:sdtContent>
          <w:r w:rsidR="00D5652C">
            <w:rPr>
              <w:rFonts w:ascii="MS Gothic" w:eastAsia="MS Gothic" w:hAnsi="MS Gothic" w:hint="eastAsia"/>
            </w:rPr>
            <w:t>☐</w:t>
          </w:r>
        </w:sdtContent>
      </w:sdt>
      <w:r w:rsidR="00D5652C">
        <w:t xml:space="preserve"> Other:</w:t>
      </w:r>
    </w:p>
    <w:p w14:paraId="16181DBB" w14:textId="77777777" w:rsidR="00D5652C" w:rsidRDefault="00D5652C" w:rsidP="00D5652C">
      <w:pPr>
        <w:pStyle w:val="Heading1"/>
      </w:pPr>
      <w:r>
        <w:t>Prerequisite</w:t>
      </w:r>
    </w:p>
    <w:p w14:paraId="363949FA" w14:textId="77777777" w:rsidR="00D5652C" w:rsidRDefault="00D5652C" w:rsidP="007928EC"/>
    <w:p w14:paraId="7C5AFBFD" w14:textId="0ED0BA3A" w:rsidR="009F6D91" w:rsidRDefault="00824557" w:rsidP="004D3BA6">
      <w:pPr>
        <w:rPr>
          <w:rFonts w:cs="Arial"/>
          <w:b/>
        </w:rPr>
      </w:pPr>
      <w:r w:rsidRPr="00E34F61">
        <w:rPr>
          <w:rFonts w:cs="Arial"/>
          <w:b/>
        </w:rPr>
        <w:t xml:space="preserve">Download </w:t>
      </w:r>
      <w:proofErr w:type="spellStart"/>
      <w:r w:rsidR="00A04855">
        <w:rPr>
          <w:rFonts w:cs="Arial"/>
          <w:b/>
        </w:rPr>
        <w:t>HISDCustomDevAppsWeb</w:t>
      </w:r>
      <w:proofErr w:type="spellEnd"/>
      <w:r w:rsidR="00A04855">
        <w:rPr>
          <w:rFonts w:cs="Arial"/>
          <w:b/>
        </w:rPr>
        <w:t>…</w:t>
      </w:r>
      <w:r w:rsidRPr="00E34F61">
        <w:rPr>
          <w:rFonts w:cs="Arial"/>
          <w:b/>
        </w:rPr>
        <w:t xml:space="preserve"> </w:t>
      </w:r>
      <w:r w:rsidR="009F0541">
        <w:rPr>
          <w:rFonts w:cs="Arial"/>
          <w:b/>
        </w:rPr>
        <w:t>Files</w:t>
      </w:r>
      <w:r w:rsidRPr="00E34F61">
        <w:rPr>
          <w:rFonts w:cs="Arial"/>
          <w:b/>
        </w:rPr>
        <w:t xml:space="preserve"> to </w:t>
      </w:r>
      <w:r w:rsidR="001A0405">
        <w:rPr>
          <w:rFonts w:cs="Arial"/>
          <w:b/>
        </w:rPr>
        <w:t xml:space="preserve">a folder to </w:t>
      </w:r>
      <w:r w:rsidRPr="00E34F61">
        <w:rPr>
          <w:rFonts w:cs="Arial"/>
          <w:b/>
        </w:rPr>
        <w:t>your desktop.</w:t>
      </w:r>
    </w:p>
    <w:p w14:paraId="63B05CD4" w14:textId="4E70CBCD" w:rsidR="004146D2" w:rsidRDefault="00FB0197" w:rsidP="004D3BA6">
      <w:r>
        <w:rPr>
          <w:rFonts w:cs="Arial"/>
          <w:b/>
        </w:rPr>
        <w:t>The below link with change (I will create deployment folders later)</w:t>
      </w:r>
      <w:r w:rsidR="00824557">
        <w:rPr>
          <w:rFonts w:cs="Arial"/>
          <w:b/>
        </w:rPr>
        <w:br/>
      </w:r>
      <w:hyperlink r:id="rId12" w:history="1">
        <w:r w:rsidR="00A04855" w:rsidRPr="00701AA3">
          <w:rPr>
            <w:rStyle w:val="Hyperlink"/>
          </w:rPr>
          <w:t>https://dev.azure.com/houstonisd/CustomHISDWebServices/_git/HISDCustomDevAppsWebAPI?path=/bin/app.publish</w:t>
        </w:r>
      </w:hyperlink>
    </w:p>
    <w:p w14:paraId="38908FA7" w14:textId="77777777" w:rsidR="00A04855" w:rsidRDefault="00A04855" w:rsidP="004D3BA6"/>
    <w:p w14:paraId="554B6BBE" w14:textId="76AF3F32" w:rsidR="00FB0197" w:rsidRDefault="00A04855" w:rsidP="004D3BA6">
      <w:r w:rsidRPr="00A04855">
        <w:lastRenderedPageBreak/>
        <w:drawing>
          <wp:inline distT="0" distB="0" distL="0" distR="0" wp14:anchorId="3C18492A" wp14:editId="1A4CB640">
            <wp:extent cx="6572250" cy="4490720"/>
            <wp:effectExtent l="0" t="0" r="0" b="0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197">
        <w:br/>
      </w:r>
      <w:r w:rsidR="00FB0197">
        <w:br/>
      </w:r>
    </w:p>
    <w:p w14:paraId="5D780257" w14:textId="77777777" w:rsidR="0009639C" w:rsidRDefault="0009639C" w:rsidP="004D3BA6"/>
    <w:p w14:paraId="304A47D3" w14:textId="77777777" w:rsidR="00284EEC" w:rsidRDefault="00284EEC" w:rsidP="004D3BA6"/>
    <w:p w14:paraId="250E74D3" w14:textId="77777777" w:rsidR="00F95E79" w:rsidRDefault="00F95E79" w:rsidP="004D3BA6"/>
    <w:p w14:paraId="62B94CD6" w14:textId="77777777" w:rsidR="00303333" w:rsidRDefault="00303333" w:rsidP="004D3BA6"/>
    <w:p w14:paraId="1B52C315" w14:textId="77777777" w:rsidR="00A807FA" w:rsidRDefault="00A807FA" w:rsidP="004D3BA6">
      <w:pPr>
        <w:rPr>
          <w:rFonts w:cs="Arial"/>
          <w:b/>
        </w:rPr>
      </w:pPr>
    </w:p>
    <w:p w14:paraId="4ED7DAC1" w14:textId="2067502A" w:rsidR="00824557" w:rsidRDefault="00824557" w:rsidP="004D3BA6"/>
    <w:p w14:paraId="455943E1" w14:textId="5CECD19F" w:rsidR="009F0541" w:rsidRDefault="009F0541" w:rsidP="004D3BA6"/>
    <w:p w14:paraId="6453BD20" w14:textId="77777777" w:rsidR="009F0541" w:rsidRDefault="009F0541" w:rsidP="004D3BA6"/>
    <w:p w14:paraId="566EA0FA" w14:textId="77777777" w:rsidR="009F0541" w:rsidRDefault="009F0541" w:rsidP="004D3BA6"/>
    <w:p w14:paraId="49EFFD46" w14:textId="77777777" w:rsidR="00824557" w:rsidRDefault="00824557" w:rsidP="007928EC"/>
    <w:p w14:paraId="16D43422" w14:textId="77777777" w:rsidR="00D50952" w:rsidRDefault="00D50952" w:rsidP="00D50952">
      <w:pPr>
        <w:pStyle w:val="Heading1"/>
      </w:pPr>
      <w:r>
        <w:t>Overview</w:t>
      </w:r>
    </w:p>
    <w:p w14:paraId="203D5179" w14:textId="4BE76F5C" w:rsidR="0053536A" w:rsidRPr="008D5E41" w:rsidRDefault="00AC712F" w:rsidP="0053536A">
      <w:pPr>
        <w:pStyle w:val="paragraph"/>
        <w:numPr>
          <w:ilvl w:val="0"/>
          <w:numId w:val="11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="Arial" w:hAnsi="Arial" w:cs="Arial"/>
          <w:sz w:val="22"/>
          <w:szCs w:val="22"/>
        </w:rPr>
      </w:pPr>
      <w:r>
        <w:rPr>
          <w:rStyle w:val="normaltextrun"/>
          <w:rFonts w:ascii="Calisto MT" w:eastAsiaTheme="majorEastAsia" w:hAnsi="Calisto MT" w:cs="Arial"/>
          <w:sz w:val="22"/>
          <w:szCs w:val="22"/>
        </w:rPr>
        <w:t>Adding the files to IIS</w:t>
      </w:r>
      <w:r w:rsidR="001A0405">
        <w:rPr>
          <w:rStyle w:val="normaltextrun"/>
          <w:rFonts w:ascii="Calisto MT" w:eastAsiaTheme="majorEastAsia" w:hAnsi="Calisto MT" w:cs="Arial"/>
          <w:sz w:val="22"/>
          <w:szCs w:val="22"/>
        </w:rPr>
        <w:t xml:space="preserve"> to a new site</w:t>
      </w:r>
    </w:p>
    <w:p w14:paraId="308E3ACE" w14:textId="71177568" w:rsidR="008D5E41" w:rsidRPr="00F95E79" w:rsidRDefault="008D5E41" w:rsidP="0053536A">
      <w:pPr>
        <w:pStyle w:val="paragraph"/>
        <w:numPr>
          <w:ilvl w:val="0"/>
          <w:numId w:val="11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="Arial" w:hAnsi="Arial" w:cs="Arial"/>
          <w:b/>
          <w:bCs/>
          <w:color w:val="00B050"/>
          <w:sz w:val="22"/>
          <w:szCs w:val="22"/>
        </w:rPr>
      </w:pPr>
      <w:r w:rsidRPr="00F95E79">
        <w:rPr>
          <w:rStyle w:val="normaltextrun"/>
          <w:rFonts w:ascii="Calisto MT" w:eastAsiaTheme="majorEastAsia" w:hAnsi="Calisto MT" w:cs="Arial"/>
          <w:b/>
          <w:bCs/>
          <w:sz w:val="22"/>
          <w:szCs w:val="22"/>
        </w:rPr>
        <w:t>Adding the files to an existing</w:t>
      </w:r>
      <w:r w:rsidR="001A0405" w:rsidRPr="00F95E79">
        <w:rPr>
          <w:rStyle w:val="normaltextrun"/>
          <w:rFonts w:ascii="Calisto MT" w:eastAsiaTheme="majorEastAsia" w:hAnsi="Calisto MT" w:cs="Arial"/>
          <w:b/>
          <w:bCs/>
          <w:sz w:val="22"/>
          <w:szCs w:val="22"/>
        </w:rPr>
        <w:t xml:space="preserve"> site</w:t>
      </w:r>
      <w:r w:rsidR="004146D2" w:rsidRPr="00F95E79">
        <w:rPr>
          <w:rStyle w:val="normaltextrun"/>
          <w:rFonts w:ascii="Calisto MT" w:eastAsiaTheme="majorEastAsia" w:hAnsi="Calisto MT" w:cs="Arial"/>
          <w:b/>
          <w:bCs/>
          <w:sz w:val="22"/>
          <w:szCs w:val="22"/>
        </w:rPr>
        <w:t xml:space="preserve"> (</w:t>
      </w:r>
      <w:r w:rsidR="004146D2" w:rsidRPr="00F95E79">
        <w:rPr>
          <w:rStyle w:val="normaltextrun"/>
          <w:rFonts w:ascii="Calisto MT" w:eastAsiaTheme="majorEastAsia" w:hAnsi="Calisto MT" w:cs="Arial"/>
          <w:b/>
          <w:bCs/>
          <w:color w:val="FF0000"/>
          <w:sz w:val="22"/>
          <w:szCs w:val="22"/>
        </w:rPr>
        <w:t>IF DEPLOYED BEFORE</w:t>
      </w:r>
      <w:r w:rsidR="004146D2" w:rsidRPr="00F95E79">
        <w:rPr>
          <w:rStyle w:val="normaltextrun"/>
          <w:rFonts w:ascii="Calisto MT" w:eastAsiaTheme="majorEastAsia" w:hAnsi="Calisto MT" w:cs="Arial"/>
          <w:b/>
          <w:bCs/>
          <w:sz w:val="22"/>
          <w:szCs w:val="22"/>
        </w:rPr>
        <w:t>)</w:t>
      </w:r>
      <w:r w:rsidR="00F95E79">
        <w:rPr>
          <w:rStyle w:val="normaltextrun"/>
          <w:rFonts w:ascii="Calisto MT" w:eastAsiaTheme="majorEastAsia" w:hAnsi="Calisto MT" w:cs="Arial"/>
          <w:b/>
          <w:bCs/>
          <w:sz w:val="22"/>
          <w:szCs w:val="22"/>
        </w:rPr>
        <w:t xml:space="preserve"> -&gt; </w:t>
      </w:r>
    </w:p>
    <w:p w14:paraId="4230EB3D" w14:textId="77777777" w:rsidR="00A807FA" w:rsidRPr="00A807FA" w:rsidRDefault="00A807FA" w:rsidP="00A807FA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Arial" w:hAnsi="Arial" w:cs="Arial"/>
          <w:sz w:val="22"/>
          <w:szCs w:val="22"/>
        </w:rPr>
      </w:pPr>
    </w:p>
    <w:p w14:paraId="79D9F1C2" w14:textId="749F599A" w:rsidR="00C378B4" w:rsidRPr="0053536A" w:rsidRDefault="008F294A" w:rsidP="0053536A">
      <w:pPr>
        <w:rPr>
          <w:rFonts w:cs="Arial"/>
        </w:rPr>
      </w:pPr>
      <w:r w:rsidRPr="0053536A">
        <w:rPr>
          <w:rFonts w:cs="Arial"/>
        </w:rPr>
        <w:br/>
      </w:r>
    </w:p>
    <w:p w14:paraId="391CA41A" w14:textId="77777777" w:rsidR="00EF3B4D" w:rsidRPr="00E34F61" w:rsidRDefault="00C378B4" w:rsidP="008F294A">
      <w:pPr>
        <w:pStyle w:val="ListParagraph"/>
        <w:ind w:left="720"/>
        <w:contextualSpacing w:val="0"/>
        <w:rPr>
          <w:rFonts w:cs="Arial"/>
          <w:b/>
        </w:rPr>
      </w:pPr>
      <w:r w:rsidRPr="00E34F61">
        <w:rPr>
          <w:rFonts w:cs="Arial"/>
          <w:b/>
        </w:rPr>
        <w:br/>
      </w:r>
    </w:p>
    <w:p w14:paraId="1AD04068" w14:textId="77777777" w:rsidR="00D5652C" w:rsidRDefault="00D5652C" w:rsidP="00D5652C">
      <w:pPr>
        <w:pStyle w:val="Heading1"/>
      </w:pPr>
      <w:r>
        <w:lastRenderedPageBreak/>
        <w:t>Support Contact List</w:t>
      </w:r>
    </w:p>
    <w:tbl>
      <w:tblPr>
        <w:tblStyle w:val="Table-Simple"/>
        <w:tblW w:w="10170" w:type="dxa"/>
        <w:tblInd w:w="115" w:type="dxa"/>
        <w:tblLayout w:type="fixed"/>
        <w:tblLook w:val="04A0" w:firstRow="1" w:lastRow="0" w:firstColumn="1" w:lastColumn="0" w:noHBand="0" w:noVBand="1"/>
      </w:tblPr>
      <w:tblGrid>
        <w:gridCol w:w="4590"/>
        <w:gridCol w:w="5580"/>
      </w:tblGrid>
      <w:tr w:rsidR="00591F9E" w14:paraId="6F5BF0ED" w14:textId="77777777" w:rsidTr="00591F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590" w:type="dxa"/>
          </w:tcPr>
          <w:p w14:paraId="424389C8" w14:textId="77777777" w:rsidR="00591F9E" w:rsidRDefault="00591F9E" w:rsidP="00D5652C">
            <w:r w:rsidRPr="006E6914">
              <w:rPr>
                <w:rFonts w:eastAsia="Times New Roman"/>
              </w:rPr>
              <w:t>Name</w:t>
            </w:r>
          </w:p>
        </w:tc>
        <w:tc>
          <w:tcPr>
            <w:tcW w:w="5580" w:type="dxa"/>
          </w:tcPr>
          <w:p w14:paraId="340999BF" w14:textId="77777777" w:rsidR="00591F9E" w:rsidRDefault="00591F9E" w:rsidP="00D5652C">
            <w:r>
              <w:rPr>
                <w:rFonts w:eastAsia="Times New Roman"/>
              </w:rPr>
              <w:t>Roles/Responsibilities/Additional Info</w:t>
            </w:r>
          </w:p>
        </w:tc>
      </w:tr>
      <w:tr w:rsidR="00591F9E" w14:paraId="56593352" w14:textId="77777777" w:rsidTr="00591F9E">
        <w:tc>
          <w:tcPr>
            <w:tcW w:w="4590" w:type="dxa"/>
          </w:tcPr>
          <w:p w14:paraId="3536AB4F" w14:textId="52D3C842" w:rsidR="00591F9E" w:rsidRPr="00840DF4" w:rsidRDefault="00303333" w:rsidP="00E17CAF">
            <w:r>
              <w:t xml:space="preserve">Dolly </w:t>
            </w:r>
            <w:r w:rsidRPr="00303333">
              <w:t>Sabharwal</w:t>
            </w:r>
            <w:r w:rsidR="006752A0">
              <w:t xml:space="preserve"> / </w:t>
            </w:r>
            <w:r w:rsidR="007D5A6B">
              <w:t>Lionel Jones</w:t>
            </w:r>
          </w:p>
        </w:tc>
        <w:tc>
          <w:tcPr>
            <w:tcW w:w="5580" w:type="dxa"/>
          </w:tcPr>
          <w:p w14:paraId="0D56CF3E" w14:textId="77777777" w:rsidR="00591F9E" w:rsidRDefault="006752A0" w:rsidP="0080799C">
            <w:proofErr w:type="gramStart"/>
            <w:r>
              <w:t>Coordination  /</w:t>
            </w:r>
            <w:proofErr w:type="gramEnd"/>
            <w:r w:rsidR="007A0C1E">
              <w:t>Deployment Guide</w:t>
            </w:r>
          </w:p>
        </w:tc>
      </w:tr>
      <w:tr w:rsidR="006752A0" w14:paraId="7D70E6E2" w14:textId="77777777" w:rsidTr="00591F9E">
        <w:tc>
          <w:tcPr>
            <w:tcW w:w="4590" w:type="dxa"/>
          </w:tcPr>
          <w:p w14:paraId="3712BAAA" w14:textId="39314975" w:rsidR="006752A0" w:rsidRPr="00E26974" w:rsidRDefault="00FB0197" w:rsidP="00FB0197">
            <w:pPr>
              <w:tabs>
                <w:tab w:val="left" w:pos="1427"/>
              </w:tabs>
            </w:pPr>
            <w:r>
              <w:t>Bruce/Lori</w:t>
            </w:r>
          </w:p>
        </w:tc>
        <w:tc>
          <w:tcPr>
            <w:tcW w:w="5580" w:type="dxa"/>
          </w:tcPr>
          <w:p w14:paraId="648FD87C" w14:textId="77777777" w:rsidR="006752A0" w:rsidRDefault="006752A0" w:rsidP="006752A0">
            <w:r>
              <w:t>Implementation</w:t>
            </w:r>
          </w:p>
        </w:tc>
      </w:tr>
    </w:tbl>
    <w:p w14:paraId="6F566422" w14:textId="77777777" w:rsidR="00D5652C" w:rsidRDefault="00D5652C" w:rsidP="00D5652C">
      <w:pPr>
        <w:pStyle w:val="Heading1"/>
      </w:pPr>
      <w:r>
        <w:t>Backup Plan</w:t>
      </w:r>
    </w:p>
    <w:p w14:paraId="604C6C41" w14:textId="77777777" w:rsidR="00E17CAF" w:rsidRPr="00DE39CB" w:rsidRDefault="00E17CAF" w:rsidP="00E17CAF">
      <w:pPr>
        <w:pStyle w:val="TOC1"/>
        <w:framePr w:hSpace="0" w:wrap="auto" w:vAnchor="margin" w:hAnchor="text" w:yAlign="inline"/>
        <w:rPr>
          <w:u w:val="single"/>
        </w:rPr>
      </w:pPr>
      <w:r w:rsidRPr="00DE39CB">
        <w:t>Database Backup</w:t>
      </w:r>
      <w:r w:rsidR="00DE39CB">
        <w:t>/Rollback</w:t>
      </w:r>
      <w:r w:rsidRPr="00DE39CB">
        <w:t xml:space="preserve"> Plan:</w:t>
      </w:r>
    </w:p>
    <w:p w14:paraId="6EE1D5D9" w14:textId="77777777" w:rsidR="0076657D" w:rsidRPr="006464F9" w:rsidRDefault="009218DE" w:rsidP="00D555BA">
      <w:pPr>
        <w:pStyle w:val="ListParagraph"/>
        <w:numPr>
          <w:ilvl w:val="0"/>
          <w:numId w:val="3"/>
        </w:numPr>
        <w:rPr>
          <w:rFonts w:cs="Arial"/>
        </w:rPr>
      </w:pPr>
      <w:r>
        <w:t>N/A</w:t>
      </w:r>
    </w:p>
    <w:p w14:paraId="68D5D6AC" w14:textId="77777777" w:rsidR="00AB37BE" w:rsidRDefault="00AB37BE" w:rsidP="00DE39CB"/>
    <w:p w14:paraId="6E99739A" w14:textId="77777777" w:rsidR="00AB37BE" w:rsidRDefault="00AB37BE" w:rsidP="00DE39CB"/>
    <w:p w14:paraId="0FF4C319" w14:textId="77777777" w:rsidR="00D5652C" w:rsidRDefault="00D5652C" w:rsidP="00D5652C">
      <w:pPr>
        <w:pStyle w:val="Heading1"/>
      </w:pPr>
      <w:r>
        <w:t>Complete Steps</w:t>
      </w:r>
    </w:p>
    <w:p w14:paraId="1C157EFC" w14:textId="5316A284" w:rsidR="00A807FA" w:rsidRPr="00A807FA" w:rsidRDefault="00A807FA" w:rsidP="00AC712F">
      <w:pPr>
        <w:pStyle w:val="paragraph"/>
        <w:spacing w:before="0" w:beforeAutospacing="0" w:after="0" w:afterAutospacing="0"/>
        <w:textAlignment w:val="baseline"/>
        <w:rPr>
          <w:color w:val="333333"/>
          <w:sz w:val="32"/>
          <w:szCs w:val="32"/>
        </w:rPr>
      </w:pPr>
      <w:r>
        <w:rPr>
          <w:rStyle w:val="normaltextrun"/>
          <w:rFonts w:ascii="Consolas" w:eastAsiaTheme="majorEastAsia" w:hAnsi="Consolas"/>
          <w:b/>
          <w:bCs/>
          <w:color w:val="333333"/>
          <w:sz w:val="32"/>
          <w:szCs w:val="32"/>
          <w:u w:val="single"/>
        </w:rPr>
        <w:t>1</w:t>
      </w:r>
      <w:r w:rsidR="0053536A">
        <w:rPr>
          <w:rStyle w:val="normaltextrun"/>
          <w:rFonts w:ascii="Consolas" w:eastAsiaTheme="majorEastAsia" w:hAnsi="Consolas"/>
          <w:b/>
          <w:bCs/>
          <w:color w:val="333333"/>
          <w:sz w:val="32"/>
          <w:szCs w:val="32"/>
          <w:u w:val="single"/>
        </w:rPr>
        <w:t xml:space="preserve">: </w:t>
      </w:r>
      <w:r w:rsidR="00AC712F">
        <w:rPr>
          <w:rStyle w:val="normaltextrun"/>
          <w:rFonts w:ascii="Consolas" w:eastAsiaTheme="majorEastAsia" w:hAnsi="Consolas"/>
          <w:b/>
          <w:bCs/>
          <w:color w:val="333333"/>
          <w:sz w:val="32"/>
          <w:szCs w:val="32"/>
          <w:u w:val="single"/>
        </w:rPr>
        <w:t>Adding the Files to II</w:t>
      </w:r>
      <w:r w:rsidR="001A0405">
        <w:rPr>
          <w:rStyle w:val="normaltextrun"/>
          <w:rFonts w:ascii="Consolas" w:eastAsiaTheme="majorEastAsia" w:hAnsi="Consolas"/>
          <w:b/>
          <w:bCs/>
          <w:color w:val="333333"/>
          <w:sz w:val="32"/>
          <w:szCs w:val="32"/>
          <w:u w:val="single"/>
        </w:rPr>
        <w:t xml:space="preserve">S to a </w:t>
      </w:r>
      <w:r w:rsidR="001A0405" w:rsidRPr="009F6D91">
        <w:rPr>
          <w:rStyle w:val="normaltextrun"/>
          <w:rFonts w:ascii="Consolas" w:eastAsiaTheme="majorEastAsia" w:hAnsi="Consolas"/>
          <w:b/>
          <w:bCs/>
          <w:color w:val="FF0000"/>
          <w:sz w:val="44"/>
          <w:szCs w:val="44"/>
          <w:u w:val="single"/>
        </w:rPr>
        <w:t>new site</w:t>
      </w:r>
    </w:p>
    <w:p w14:paraId="6890CE3A" w14:textId="77777777" w:rsidR="00A807FA" w:rsidRDefault="00A807FA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</w:p>
    <w:p w14:paraId="525A0B93" w14:textId="7FB547CF" w:rsidR="00AC712F" w:rsidRDefault="00AC712F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 w:rsidRPr="00AC712F">
        <w:rPr>
          <w:color w:val="333333"/>
        </w:rPr>
        <w:t xml:space="preserve">1: Copy </w:t>
      </w:r>
      <w:proofErr w:type="gramStart"/>
      <w:r w:rsidRPr="00AC712F">
        <w:rPr>
          <w:color w:val="333333"/>
        </w:rPr>
        <w:t>all of</w:t>
      </w:r>
      <w:proofErr w:type="gramEnd"/>
      <w:r w:rsidRPr="00AC712F">
        <w:rPr>
          <w:color w:val="333333"/>
        </w:rPr>
        <w:t xml:space="preserve"> the files you downloaded from TFS to the web folder location on the web server.</w:t>
      </w:r>
    </w:p>
    <w:p w14:paraId="43819EF2" w14:textId="77819BDC" w:rsidR="00AC712F" w:rsidRPr="008D5E41" w:rsidRDefault="00AC712F" w:rsidP="00AC712F">
      <w:pPr>
        <w:pStyle w:val="paragraph"/>
        <w:spacing w:before="0" w:beforeAutospacing="0" w:after="0" w:afterAutospacing="0"/>
        <w:textAlignment w:val="baseline"/>
        <w:rPr>
          <w:b/>
          <w:bCs/>
          <w:color w:val="FF0000"/>
          <w:sz w:val="28"/>
          <w:szCs w:val="28"/>
        </w:rPr>
      </w:pPr>
      <w:r w:rsidRPr="008D5E41">
        <w:rPr>
          <w:b/>
          <w:bCs/>
          <w:color w:val="FF0000"/>
          <w:sz w:val="28"/>
          <w:szCs w:val="28"/>
        </w:rPr>
        <w:t xml:space="preserve">For a new IIS </w:t>
      </w:r>
      <w:r w:rsidR="008D5E41">
        <w:rPr>
          <w:b/>
          <w:bCs/>
          <w:color w:val="FF0000"/>
          <w:sz w:val="28"/>
          <w:szCs w:val="28"/>
        </w:rPr>
        <w:t xml:space="preserve">Site </w:t>
      </w:r>
      <w:r w:rsidRPr="008D5E41">
        <w:rPr>
          <w:b/>
          <w:bCs/>
          <w:color w:val="FF0000"/>
          <w:sz w:val="28"/>
          <w:szCs w:val="28"/>
        </w:rPr>
        <w:t>folder</w:t>
      </w:r>
    </w:p>
    <w:p w14:paraId="08955436" w14:textId="77777777" w:rsidR="00DB5DA2" w:rsidRDefault="00AC712F" w:rsidP="00AC712F">
      <w:pPr>
        <w:pStyle w:val="paragraph"/>
        <w:spacing w:before="0" w:beforeAutospacing="0" w:after="0" w:afterAutospacing="0"/>
        <w:textAlignment w:val="baseline"/>
        <w:rPr>
          <w:b/>
          <w:bCs/>
          <w:color w:val="FF0000"/>
        </w:rPr>
      </w:pPr>
      <w:r>
        <w:t xml:space="preserve">Create a new folder under the </w:t>
      </w:r>
      <w:proofErr w:type="spellStart"/>
      <w:r>
        <w:t>the</w:t>
      </w:r>
      <w:proofErr w:type="spellEnd"/>
      <w:r>
        <w:t xml:space="preserve"> apps drive </w:t>
      </w:r>
      <w:r w:rsidR="008D5E41">
        <w:t xml:space="preserve">(normally the d:\ drive) – Name it </w:t>
      </w:r>
      <w:proofErr w:type="gramStart"/>
      <w:r w:rsidR="004146D2">
        <w:t>DAEP</w:t>
      </w:r>
      <w:r w:rsidR="008D5E41">
        <w:t xml:space="preserve"> </w:t>
      </w:r>
      <w:r w:rsidR="008D5E41">
        <w:rPr>
          <w:color w:val="333333"/>
        </w:rPr>
        <w:t>.</w:t>
      </w:r>
      <w:proofErr w:type="gramEnd"/>
      <w:r w:rsidR="008D5E41">
        <w:rPr>
          <w:color w:val="333333"/>
        </w:rPr>
        <w:t xml:space="preserve"> </w:t>
      </w:r>
      <w:r w:rsidR="008D5E41" w:rsidRPr="008D5E41">
        <w:rPr>
          <w:b/>
          <w:bCs/>
          <w:color w:val="333333"/>
        </w:rPr>
        <w:t>(</w:t>
      </w:r>
      <w:proofErr w:type="gramStart"/>
      <w:r w:rsidR="008D5E41" w:rsidRPr="008D5E41">
        <w:rPr>
          <w:b/>
          <w:bCs/>
          <w:color w:val="333333"/>
        </w:rPr>
        <w:t>I:E</w:t>
      </w:r>
      <w:proofErr w:type="gramEnd"/>
      <w:r w:rsidR="008D5E41" w:rsidRPr="008D5E41">
        <w:rPr>
          <w:b/>
          <w:bCs/>
          <w:color w:val="333333"/>
        </w:rPr>
        <w:t>)</w:t>
      </w:r>
      <w:r w:rsidR="008D5E41">
        <w:rPr>
          <w:b/>
          <w:bCs/>
          <w:color w:val="333333"/>
        </w:rPr>
        <w:br/>
      </w:r>
      <w:r w:rsidR="008D5E41" w:rsidRPr="008D5E41">
        <w:rPr>
          <w:b/>
          <w:bCs/>
          <w:color w:val="FF0000"/>
        </w:rPr>
        <w:t xml:space="preserve">The path should be </w:t>
      </w:r>
      <w:r w:rsidR="00A04855" w:rsidRPr="00A04855">
        <w:rPr>
          <w:b/>
          <w:bCs/>
          <w:color w:val="FF0000"/>
        </w:rPr>
        <w:t>D:\appsdev.houstonisd.org\HISDDevAppsWEBAPI</w:t>
      </w:r>
    </w:p>
    <w:p w14:paraId="63CC5742" w14:textId="77777777" w:rsidR="00DB5DA2" w:rsidRDefault="00DB5DA2" w:rsidP="00DB5DA2">
      <w:pPr>
        <w:pStyle w:val="paragraph"/>
        <w:spacing w:before="0" w:beforeAutospacing="0" w:after="0" w:afterAutospacing="0"/>
        <w:textAlignment w:val="baseline"/>
        <w:rPr>
          <w:b/>
          <w:bCs/>
          <w:color w:val="333333"/>
        </w:rPr>
      </w:pPr>
      <w:r>
        <w:rPr>
          <w:color w:val="333333"/>
        </w:rPr>
        <w:t xml:space="preserve">Copy all of the files you downloaded </w:t>
      </w:r>
      <w:proofErr w:type="gramStart"/>
      <w:r>
        <w:rPr>
          <w:color w:val="333333"/>
        </w:rPr>
        <w:t>from  Azure</w:t>
      </w:r>
      <w:proofErr w:type="gramEnd"/>
      <w:r>
        <w:rPr>
          <w:color w:val="333333"/>
        </w:rPr>
        <w:t xml:space="preserve"> DevOps to . </w:t>
      </w:r>
      <w:r w:rsidRPr="008D5E41">
        <w:rPr>
          <w:b/>
          <w:bCs/>
          <w:color w:val="333333"/>
        </w:rPr>
        <w:t>(</w:t>
      </w:r>
      <w:proofErr w:type="gramStart"/>
      <w:r w:rsidRPr="008D5E41">
        <w:rPr>
          <w:b/>
          <w:bCs/>
          <w:color w:val="333333"/>
        </w:rPr>
        <w:t>I:E</w:t>
      </w:r>
      <w:proofErr w:type="gramEnd"/>
      <w:r w:rsidRPr="008D5E41">
        <w:rPr>
          <w:b/>
          <w:bCs/>
          <w:color w:val="333333"/>
        </w:rPr>
        <w:t>)</w:t>
      </w:r>
    </w:p>
    <w:p w14:paraId="59AF00D0" w14:textId="1D956D78" w:rsidR="00AC712F" w:rsidRPr="00AC712F" w:rsidRDefault="008D5E41" w:rsidP="00AC712F">
      <w:pPr>
        <w:pStyle w:val="paragraph"/>
        <w:spacing w:before="0" w:beforeAutospacing="0" w:after="0" w:afterAutospacing="0"/>
        <w:textAlignment w:val="baseline"/>
      </w:pPr>
      <w:r w:rsidRPr="008D5E41">
        <w:rPr>
          <w:color w:val="FF0000"/>
        </w:rPr>
        <w:lastRenderedPageBreak/>
        <w:br/>
      </w:r>
      <w:r w:rsidR="00DB5DA2" w:rsidRPr="00DB5DA2">
        <w:drawing>
          <wp:inline distT="0" distB="0" distL="0" distR="0" wp14:anchorId="7E16111E" wp14:editId="2F4A0BAD">
            <wp:extent cx="6572250" cy="437197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3B17656" w14:textId="354B1781" w:rsidR="009F6D91" w:rsidRDefault="008D5E41" w:rsidP="00AC712F">
      <w:pPr>
        <w:pStyle w:val="paragraph"/>
        <w:spacing w:before="0" w:beforeAutospacing="0" w:after="0" w:afterAutospacing="0"/>
        <w:textAlignment w:val="baseline"/>
        <w:rPr>
          <w:noProof/>
        </w:rPr>
      </w:pPr>
      <w:r w:rsidRPr="008D5E41">
        <w:rPr>
          <w:noProof/>
        </w:rPr>
        <w:br/>
      </w:r>
    </w:p>
    <w:p w14:paraId="44C4F1B6" w14:textId="46AEA70A" w:rsidR="009F6D91" w:rsidRDefault="009F6D91" w:rsidP="00AC712F">
      <w:pPr>
        <w:pStyle w:val="paragraph"/>
        <w:spacing w:before="0" w:beforeAutospacing="0" w:after="0" w:afterAutospacing="0"/>
        <w:textAlignment w:val="baseline"/>
        <w:rPr>
          <w:noProof/>
        </w:rPr>
      </w:pPr>
    </w:p>
    <w:p w14:paraId="007B64CC" w14:textId="18D6A19B" w:rsidR="00E01F28" w:rsidRDefault="00E01F28" w:rsidP="00AC712F">
      <w:pPr>
        <w:pStyle w:val="paragraph"/>
        <w:spacing w:before="0" w:beforeAutospacing="0" w:after="0" w:afterAutospacing="0"/>
        <w:textAlignment w:val="baseline"/>
        <w:rPr>
          <w:noProof/>
        </w:rPr>
      </w:pPr>
    </w:p>
    <w:p w14:paraId="7B9C2D69" w14:textId="77777777" w:rsidR="00E01F28" w:rsidRPr="00E01F28" w:rsidRDefault="00E01F28" w:rsidP="00E01F28">
      <w:pPr>
        <w:pStyle w:val="paragraph"/>
        <w:spacing w:before="0" w:beforeAutospacing="0" w:after="0" w:afterAutospacing="0"/>
        <w:textAlignment w:val="baseline"/>
        <w:rPr>
          <w:rFonts w:ascii="Consolas" w:hAnsi="Consolas"/>
          <w:b/>
          <w:bCs/>
          <w:color w:val="FF0000"/>
          <w:sz w:val="32"/>
          <w:szCs w:val="32"/>
        </w:rPr>
      </w:pPr>
      <w:r w:rsidRPr="00E01F28">
        <w:rPr>
          <w:rFonts w:ascii="Consolas" w:hAnsi="Consolas"/>
          <w:b/>
          <w:bCs/>
          <w:color w:val="FF0000"/>
          <w:sz w:val="32"/>
          <w:szCs w:val="32"/>
        </w:rPr>
        <w:t>Do the Same for the following web servers:</w:t>
      </w:r>
    </w:p>
    <w:p w14:paraId="16ABB517" w14:textId="0248F5AC" w:rsidR="00E01F28" w:rsidRPr="00A807FA" w:rsidRDefault="00DB5DA2" w:rsidP="00E01F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WILL PROVIDE THIS LATER****</w:t>
      </w:r>
    </w:p>
    <w:p w14:paraId="7D027353" w14:textId="10A635E8" w:rsidR="00E01F28" w:rsidRDefault="00E01F28" w:rsidP="00AC712F">
      <w:pPr>
        <w:pStyle w:val="paragraph"/>
        <w:spacing w:before="0" w:beforeAutospacing="0" w:after="0" w:afterAutospacing="0"/>
        <w:textAlignment w:val="baseline"/>
        <w:rPr>
          <w:noProof/>
        </w:rPr>
      </w:pPr>
    </w:p>
    <w:p w14:paraId="739DF82B" w14:textId="213CA1B1" w:rsidR="00E01F28" w:rsidRPr="00DB5DA2" w:rsidRDefault="00E01F28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 w:rsidRPr="008D5E41">
        <w:rPr>
          <w:color w:val="333333"/>
        </w:rPr>
        <w:br/>
      </w:r>
    </w:p>
    <w:p w14:paraId="181A3853" w14:textId="3A2660D9" w:rsidR="009F6D91" w:rsidRPr="006F7A4F" w:rsidRDefault="006F7A4F" w:rsidP="00AC712F">
      <w:pPr>
        <w:pStyle w:val="paragraph"/>
        <w:spacing w:before="0" w:beforeAutospacing="0" w:after="0" w:afterAutospacing="0"/>
        <w:textAlignment w:val="baseline"/>
        <w:rPr>
          <w:b/>
          <w:bCs/>
          <w:noProof/>
          <w:color w:val="FF0000"/>
          <w:sz w:val="44"/>
          <w:szCs w:val="44"/>
        </w:rPr>
      </w:pPr>
      <w:r w:rsidRPr="006F7A4F">
        <w:rPr>
          <w:b/>
          <w:bCs/>
          <w:noProof/>
          <w:color w:val="FF0000"/>
          <w:sz w:val="44"/>
          <w:szCs w:val="44"/>
        </w:rPr>
        <w:t xml:space="preserve">THE STEP(S) BELOW ARE NOT NECESSARY </w:t>
      </w:r>
      <w:r w:rsidR="00C712BE">
        <w:rPr>
          <w:b/>
          <w:bCs/>
          <w:noProof/>
          <w:color w:val="FF0000"/>
          <w:sz w:val="44"/>
          <w:szCs w:val="44"/>
        </w:rPr>
        <w:t>IF SITE IS ALREADY CREATED</w:t>
      </w:r>
      <w:r w:rsidRPr="006F7A4F">
        <w:rPr>
          <w:b/>
          <w:bCs/>
          <w:noProof/>
          <w:color w:val="FF0000"/>
          <w:sz w:val="44"/>
          <w:szCs w:val="44"/>
        </w:rPr>
        <w:t xml:space="preserve"> </w:t>
      </w:r>
      <w:r w:rsidR="00C712BE">
        <w:rPr>
          <w:b/>
          <w:bCs/>
          <w:noProof/>
          <w:color w:val="FF0000"/>
          <w:sz w:val="44"/>
          <w:szCs w:val="44"/>
        </w:rPr>
        <w:t>AND DEPLOYED</w:t>
      </w:r>
    </w:p>
    <w:p w14:paraId="13CB931D" w14:textId="5A159576" w:rsidR="001A0405" w:rsidRDefault="008D5E41" w:rsidP="00AC712F">
      <w:pPr>
        <w:pStyle w:val="paragraph"/>
        <w:spacing w:before="0" w:beforeAutospacing="0" w:after="0" w:afterAutospacing="0"/>
        <w:textAlignment w:val="baseline"/>
        <w:rPr>
          <w:b/>
          <w:bCs/>
          <w:color w:val="333333"/>
          <w:sz w:val="28"/>
          <w:szCs w:val="28"/>
        </w:rPr>
      </w:pPr>
      <w:r>
        <w:rPr>
          <w:color w:val="333333"/>
        </w:rPr>
        <w:br/>
      </w:r>
      <w:r w:rsidRPr="008D5E41">
        <w:rPr>
          <w:b/>
          <w:bCs/>
          <w:color w:val="333333"/>
          <w:sz w:val="28"/>
          <w:szCs w:val="28"/>
        </w:rPr>
        <w:t xml:space="preserve">Then go to IIS, under </w:t>
      </w:r>
    </w:p>
    <w:p w14:paraId="5D2AFEC0" w14:textId="1BAE15F1" w:rsidR="00AC712F" w:rsidRDefault="008D5E41" w:rsidP="00AC712F">
      <w:pPr>
        <w:pStyle w:val="paragraph"/>
        <w:spacing w:before="0" w:beforeAutospacing="0" w:after="0" w:afterAutospacing="0"/>
        <w:textAlignment w:val="baseline"/>
        <w:rPr>
          <w:b/>
          <w:bCs/>
          <w:color w:val="333333"/>
        </w:rPr>
      </w:pPr>
      <w:r w:rsidRPr="008D5E41">
        <w:rPr>
          <w:b/>
          <w:bCs/>
          <w:color w:val="333333"/>
          <w:sz w:val="28"/>
          <w:szCs w:val="28"/>
        </w:rPr>
        <w:br/>
      </w:r>
      <w:r w:rsidRPr="008D5E41">
        <w:rPr>
          <w:b/>
          <w:bCs/>
          <w:color w:val="333333"/>
        </w:rPr>
        <w:t>apps.houstonisd.org</w:t>
      </w:r>
      <w:r w:rsidR="00DB5DA2">
        <w:rPr>
          <w:b/>
          <w:bCs/>
          <w:color w:val="333333"/>
        </w:rPr>
        <w:t xml:space="preserve"> (this will change as well)</w:t>
      </w:r>
    </w:p>
    <w:p w14:paraId="200A9F05" w14:textId="77777777" w:rsidR="001A0405" w:rsidRDefault="001A0405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</w:p>
    <w:p w14:paraId="6530774A" w14:textId="0793FE22" w:rsidR="008D5E41" w:rsidRDefault="008D5E41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t xml:space="preserve">Right-Click -&gt; </w:t>
      </w:r>
      <w:r w:rsidRPr="008D5E41">
        <w:rPr>
          <w:b/>
          <w:bCs/>
          <w:color w:val="333333"/>
        </w:rPr>
        <w:t>Select Add Application</w:t>
      </w:r>
      <w:r>
        <w:rPr>
          <w:color w:val="333333"/>
        </w:rPr>
        <w:t xml:space="preserve"> </w:t>
      </w:r>
      <w:r w:rsidR="00DB5DA2">
        <w:rPr>
          <w:color w:val="333333"/>
        </w:rPr>
        <w:br/>
      </w:r>
      <w:r w:rsidR="00DB5DA2">
        <w:rPr>
          <w:color w:val="333333"/>
        </w:rPr>
        <w:br/>
      </w:r>
      <w:r w:rsidR="00DB5DA2">
        <w:rPr>
          <w:color w:val="333333"/>
        </w:rPr>
        <w:br/>
      </w:r>
      <w:r w:rsidR="00DB5DA2">
        <w:rPr>
          <w:color w:val="333333"/>
        </w:rPr>
        <w:br/>
      </w:r>
      <w:r w:rsidR="00DB5DA2">
        <w:rPr>
          <w:color w:val="333333"/>
        </w:rPr>
        <w:lastRenderedPageBreak/>
        <w:br/>
        <w:t xml:space="preserve">App Name: </w:t>
      </w:r>
      <w:proofErr w:type="spellStart"/>
      <w:r w:rsidR="00DB5DA2" w:rsidRPr="00DB5DA2">
        <w:rPr>
          <w:b/>
          <w:bCs/>
          <w:color w:val="333333"/>
        </w:rPr>
        <w:t>HISDDevAppsWEBAPI</w:t>
      </w:r>
      <w:proofErr w:type="spellEnd"/>
    </w:p>
    <w:p w14:paraId="76E07A1E" w14:textId="6D5E499C" w:rsidR="001A0405" w:rsidRDefault="001A0405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</w:p>
    <w:p w14:paraId="553ACB46" w14:textId="495D62EA" w:rsidR="00C712BE" w:rsidRDefault="00DB5DA2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 w:rsidRPr="00DB5DA2">
        <w:rPr>
          <w:color w:val="333333"/>
        </w:rPr>
        <w:drawing>
          <wp:inline distT="0" distB="0" distL="0" distR="0" wp14:anchorId="1EA89183" wp14:editId="30F15909">
            <wp:extent cx="6572250" cy="390334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88B6" w14:textId="296103FC" w:rsidR="00C712BE" w:rsidRDefault="00C712BE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</w:p>
    <w:p w14:paraId="09E2B55D" w14:textId="77777777" w:rsidR="00C712BE" w:rsidRDefault="00C712BE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</w:p>
    <w:p w14:paraId="11A054A0" w14:textId="3AAFBEA3" w:rsidR="008D5E41" w:rsidRDefault="008D5E41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t xml:space="preserve">Enter </w:t>
      </w:r>
      <w:r w:rsidR="001A0405">
        <w:rPr>
          <w:color w:val="333333"/>
        </w:rPr>
        <w:t xml:space="preserve">the information </w:t>
      </w:r>
      <w:r>
        <w:rPr>
          <w:color w:val="333333"/>
        </w:rPr>
        <w:t>as shown below (</w:t>
      </w:r>
      <w:r w:rsidRPr="008D5E41">
        <w:rPr>
          <w:b/>
          <w:bCs/>
          <w:color w:val="FF0000"/>
        </w:rPr>
        <w:t>for the physical path, select the folder you created</w:t>
      </w:r>
      <w:r>
        <w:rPr>
          <w:color w:val="333333"/>
        </w:rPr>
        <w:t>)</w:t>
      </w:r>
    </w:p>
    <w:p w14:paraId="0331530D" w14:textId="77777777" w:rsidR="001A0405" w:rsidRDefault="001A0405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</w:p>
    <w:p w14:paraId="7688CA90" w14:textId="35F1754D" w:rsidR="00C712BE" w:rsidRDefault="001A0405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br/>
      </w:r>
      <w:r>
        <w:rPr>
          <w:color w:val="333333"/>
        </w:rPr>
        <w:br/>
      </w:r>
    </w:p>
    <w:p w14:paraId="5B622C98" w14:textId="42161EDA" w:rsidR="00C712BE" w:rsidRDefault="00C712BE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t>The App Pool</w:t>
      </w:r>
    </w:p>
    <w:p w14:paraId="65AA6BEE" w14:textId="7DD001DD" w:rsidR="00C712BE" w:rsidRDefault="00DB5DA2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 w:rsidRPr="00DB5DA2">
        <w:rPr>
          <w:color w:val="333333"/>
        </w:rPr>
        <w:lastRenderedPageBreak/>
        <w:drawing>
          <wp:inline distT="0" distB="0" distL="0" distR="0" wp14:anchorId="2FE465D6" wp14:editId="7C583A80">
            <wp:extent cx="6572250" cy="4679315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A91E" w14:textId="77777777" w:rsidR="00C712BE" w:rsidRDefault="00C712BE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</w:p>
    <w:p w14:paraId="323E1D91" w14:textId="78CFEA73" w:rsidR="001A0405" w:rsidRDefault="001A0405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proofErr w:type="gramStart"/>
      <w:r>
        <w:rPr>
          <w:color w:val="333333"/>
        </w:rPr>
        <w:t>You</w:t>
      </w:r>
      <w:proofErr w:type="gramEnd"/>
      <w:r>
        <w:rPr>
          <w:color w:val="333333"/>
        </w:rPr>
        <w:t xml:space="preserve"> app should be added:</w:t>
      </w:r>
    </w:p>
    <w:p w14:paraId="3DBFAFCE" w14:textId="232574B4" w:rsidR="00C712BE" w:rsidRDefault="001A0405" w:rsidP="00C712BE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br/>
      </w:r>
    </w:p>
    <w:p w14:paraId="3CFBAD49" w14:textId="2A43BE52" w:rsidR="001A0405" w:rsidRDefault="008D5E41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br/>
      </w:r>
      <w:r>
        <w:rPr>
          <w:color w:val="333333"/>
        </w:rPr>
        <w:br/>
        <w:t>Then browse the site to make sure that it comes up: (</w:t>
      </w:r>
      <w:r w:rsidRPr="008D5E41">
        <w:rPr>
          <w:b/>
          <w:bCs/>
          <w:color w:val="333333"/>
        </w:rPr>
        <w:t>Use Edge or Chrome if possible</w:t>
      </w:r>
      <w:r>
        <w:rPr>
          <w:color w:val="333333"/>
        </w:rPr>
        <w:t>)</w:t>
      </w:r>
    </w:p>
    <w:p w14:paraId="5088A94B" w14:textId="25D379FD" w:rsidR="001A0405" w:rsidRDefault="008D5E41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br/>
      </w:r>
      <w:r>
        <w:rPr>
          <w:noProof/>
        </w:rPr>
        <w:drawing>
          <wp:inline distT="0" distB="0" distL="0" distR="0" wp14:anchorId="079963B5" wp14:editId="2292BF71">
            <wp:extent cx="1952625" cy="819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DBA6" w14:textId="22C6AAE4" w:rsidR="008D5E41" w:rsidRDefault="008D5E41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br/>
        <w:t xml:space="preserve">You can browse from your desktop using Chrome or Edge, </w:t>
      </w:r>
      <w:proofErr w:type="gramStart"/>
      <w:r>
        <w:rPr>
          <w:color w:val="333333"/>
        </w:rPr>
        <w:t>i:e</w:t>
      </w:r>
      <w:proofErr w:type="gramEnd"/>
      <w:r>
        <w:rPr>
          <w:color w:val="333333"/>
        </w:rPr>
        <w:br/>
      </w:r>
      <w:r w:rsidR="001A4381" w:rsidRPr="001A4381">
        <w:rPr>
          <w:b/>
          <w:bCs/>
          <w:color w:val="333333"/>
        </w:rPr>
        <w:t>https://api.houstonisd.org/HISDDevAppsWEBAPI</w:t>
      </w:r>
      <w:r w:rsidRPr="008D5E41">
        <w:rPr>
          <w:color w:val="333333"/>
        </w:rPr>
        <w:br/>
      </w:r>
    </w:p>
    <w:p w14:paraId="079E19A5" w14:textId="77777777" w:rsidR="008D5E41" w:rsidRDefault="008D5E41" w:rsidP="008D5E41">
      <w:pPr>
        <w:pStyle w:val="paragraph"/>
        <w:spacing w:before="0" w:beforeAutospacing="0" w:after="0" w:afterAutospacing="0"/>
        <w:textAlignment w:val="baseline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Do the Same for the following web servers:</w:t>
      </w:r>
    </w:p>
    <w:p w14:paraId="3408A2D3" w14:textId="4F813747" w:rsidR="00A807FA" w:rsidRPr="00A807FA" w:rsidRDefault="00DB5DA2" w:rsidP="00A807F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This will change later as well</w:t>
      </w:r>
    </w:p>
    <w:p w14:paraId="4CC688F6" w14:textId="77777777" w:rsidR="008D5E41" w:rsidRDefault="008D5E41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</w:p>
    <w:p w14:paraId="69209655" w14:textId="08E115B2" w:rsidR="008D5E41" w:rsidRPr="008D5E41" w:rsidRDefault="008D5E41" w:rsidP="00AC712F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br/>
      </w:r>
      <w:r>
        <w:rPr>
          <w:color w:val="333333"/>
        </w:rPr>
        <w:br/>
      </w:r>
      <w:r w:rsidR="009F6D91">
        <w:rPr>
          <w:rStyle w:val="normaltextrun"/>
          <w:rFonts w:ascii="Consolas" w:eastAsiaTheme="majorEastAsia" w:hAnsi="Consolas"/>
          <w:b/>
          <w:bCs/>
          <w:color w:val="333333"/>
          <w:sz w:val="32"/>
          <w:szCs w:val="32"/>
          <w:u w:val="single"/>
        </w:rPr>
        <w:t>2</w:t>
      </w:r>
      <w:r w:rsidR="001A0405">
        <w:rPr>
          <w:rStyle w:val="normaltextrun"/>
          <w:rFonts w:ascii="Consolas" w:eastAsiaTheme="majorEastAsia" w:hAnsi="Consolas"/>
          <w:b/>
          <w:bCs/>
          <w:color w:val="333333"/>
          <w:sz w:val="32"/>
          <w:szCs w:val="32"/>
          <w:u w:val="single"/>
        </w:rPr>
        <w:t xml:space="preserve">: Adding the Files to IIS to and </w:t>
      </w:r>
      <w:r w:rsidR="001A0405" w:rsidRPr="009F6D91">
        <w:rPr>
          <w:rStyle w:val="normaltextrun"/>
          <w:rFonts w:ascii="Consolas" w:eastAsiaTheme="majorEastAsia" w:hAnsi="Consolas"/>
          <w:b/>
          <w:bCs/>
          <w:color w:val="FF0000"/>
          <w:sz w:val="44"/>
          <w:szCs w:val="44"/>
          <w:u w:val="single"/>
        </w:rPr>
        <w:t>existing</w:t>
      </w:r>
      <w:r w:rsidR="001A0405">
        <w:rPr>
          <w:rStyle w:val="normaltextrun"/>
          <w:rFonts w:ascii="Consolas" w:eastAsiaTheme="majorEastAsia" w:hAnsi="Consolas"/>
          <w:b/>
          <w:bCs/>
          <w:color w:val="333333"/>
          <w:sz w:val="32"/>
          <w:szCs w:val="32"/>
          <w:u w:val="single"/>
        </w:rPr>
        <w:t xml:space="preserve"> Site</w:t>
      </w:r>
    </w:p>
    <w:p w14:paraId="6B5DD8A8" w14:textId="77777777" w:rsidR="00AC712F" w:rsidRPr="00AC712F" w:rsidRDefault="00AC712F" w:rsidP="00AC712F">
      <w:pPr>
        <w:pStyle w:val="paragraph"/>
        <w:spacing w:before="0" w:beforeAutospacing="0" w:after="0" w:afterAutospacing="0"/>
        <w:textAlignment w:val="baseline"/>
        <w:rPr>
          <w:b/>
          <w:bCs/>
          <w:color w:val="333333"/>
        </w:rPr>
      </w:pPr>
    </w:p>
    <w:p w14:paraId="087875FE" w14:textId="3F86CC2D" w:rsidR="001A0405" w:rsidRDefault="00AC712F" w:rsidP="001A0405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 w:rsidRPr="00AC712F">
        <w:rPr>
          <w:b/>
          <w:bCs/>
          <w:color w:val="FF0000"/>
        </w:rPr>
        <w:t>For an Existing Web Folder</w:t>
      </w:r>
      <w:r w:rsidRPr="00AC712F">
        <w:rPr>
          <w:color w:val="FF0000"/>
        </w:rPr>
        <w:t>:</w:t>
      </w:r>
      <w:r w:rsidRPr="00AC712F">
        <w:rPr>
          <w:color w:val="FF0000"/>
        </w:rPr>
        <w:br/>
      </w:r>
      <w:r w:rsidR="001A0405" w:rsidRPr="00AC712F">
        <w:rPr>
          <w:color w:val="333333"/>
        </w:rPr>
        <w:t xml:space="preserve">1: Copy </w:t>
      </w:r>
      <w:proofErr w:type="gramStart"/>
      <w:r w:rsidR="001A0405" w:rsidRPr="00AC712F">
        <w:rPr>
          <w:color w:val="333333"/>
        </w:rPr>
        <w:t>all of</w:t>
      </w:r>
      <w:proofErr w:type="gramEnd"/>
      <w:r w:rsidR="001A0405" w:rsidRPr="00AC712F">
        <w:rPr>
          <w:color w:val="333333"/>
        </w:rPr>
        <w:t xml:space="preserve"> the files you downloaded from </w:t>
      </w:r>
      <w:r w:rsidR="000B5C74">
        <w:rPr>
          <w:color w:val="333333"/>
        </w:rPr>
        <w:t>Azure DevOps</w:t>
      </w:r>
      <w:r w:rsidR="001A0405" w:rsidRPr="00AC712F">
        <w:rPr>
          <w:color w:val="333333"/>
        </w:rPr>
        <w:t xml:space="preserve"> to the web folder location on the web server.</w:t>
      </w:r>
    </w:p>
    <w:p w14:paraId="05157063" w14:textId="7D5D783D" w:rsidR="001A0405" w:rsidRDefault="001A0405" w:rsidP="001A0405">
      <w:pPr>
        <w:pStyle w:val="paragraph"/>
        <w:spacing w:before="0" w:beforeAutospacing="0" w:after="0" w:afterAutospacing="0"/>
        <w:textAlignment w:val="baseline"/>
        <w:rPr>
          <w:b/>
          <w:bCs/>
          <w:color w:val="333333"/>
        </w:rPr>
      </w:pPr>
      <w:r>
        <w:rPr>
          <w:b/>
          <w:bCs/>
          <w:color w:val="FF0000"/>
          <w:sz w:val="28"/>
          <w:szCs w:val="28"/>
        </w:rPr>
        <w:br/>
      </w:r>
      <w:r>
        <w:rPr>
          <w:color w:val="333333"/>
        </w:rPr>
        <w:t xml:space="preserve">Copy all of the files you downloaded from </w:t>
      </w:r>
      <w:r w:rsidR="000B5C74">
        <w:rPr>
          <w:color w:val="333333"/>
        </w:rPr>
        <w:t>Azure DevOps</w:t>
      </w:r>
      <w:r w:rsidR="000B5C74" w:rsidRPr="00AC712F">
        <w:rPr>
          <w:color w:val="333333"/>
        </w:rPr>
        <w:t xml:space="preserve"> </w:t>
      </w:r>
      <w:r>
        <w:rPr>
          <w:color w:val="333333"/>
        </w:rPr>
        <w:t xml:space="preserve">to the existing web folder </w:t>
      </w:r>
      <w:r w:rsidRPr="008D5E41">
        <w:rPr>
          <w:b/>
          <w:bCs/>
          <w:color w:val="333333"/>
        </w:rPr>
        <w:t>(</w:t>
      </w:r>
      <w:proofErr w:type="gramStart"/>
      <w:r w:rsidRPr="008D5E41">
        <w:rPr>
          <w:b/>
          <w:bCs/>
          <w:color w:val="333333"/>
        </w:rPr>
        <w:t>I:E</w:t>
      </w:r>
      <w:proofErr w:type="gramEnd"/>
      <w:r w:rsidRPr="008D5E41">
        <w:rPr>
          <w:b/>
          <w:bCs/>
          <w:color w:val="333333"/>
        </w:rPr>
        <w:t>)</w:t>
      </w:r>
    </w:p>
    <w:p w14:paraId="7D43485D" w14:textId="733892A5" w:rsidR="009F6D91" w:rsidRDefault="009F6D91" w:rsidP="009F6D91">
      <w:pPr>
        <w:pStyle w:val="paragraph"/>
        <w:spacing w:before="0" w:beforeAutospacing="0" w:after="0" w:afterAutospacing="0"/>
        <w:textAlignment w:val="baseline"/>
        <w:rPr>
          <w:noProof/>
        </w:rPr>
      </w:pPr>
      <w:r w:rsidRPr="008D5E41">
        <w:rPr>
          <w:b/>
          <w:bCs/>
          <w:color w:val="FF0000"/>
        </w:rPr>
        <w:t>The path should be D:\</w:t>
      </w:r>
      <w:r w:rsidRPr="008D5E41">
        <w:rPr>
          <w:color w:val="FF0000"/>
        </w:rPr>
        <w:t xml:space="preserve"> </w:t>
      </w:r>
      <w:r w:rsidRPr="008D5E41">
        <w:rPr>
          <w:b/>
          <w:bCs/>
          <w:color w:val="FF0000"/>
        </w:rPr>
        <w:t>apps.houstonisd.org\</w:t>
      </w:r>
      <w:r w:rsidR="000B5C74" w:rsidRPr="000B5C74">
        <w:rPr>
          <w:b/>
          <w:bCs/>
          <w:color w:val="333333"/>
        </w:rPr>
        <w:t xml:space="preserve"> </w:t>
      </w:r>
      <w:proofErr w:type="spellStart"/>
      <w:r w:rsidR="00DB5DA2" w:rsidRPr="00DB5DA2">
        <w:rPr>
          <w:b/>
          <w:bCs/>
          <w:color w:val="333333"/>
        </w:rPr>
        <w:t>HISDDevAppsWEBAPI</w:t>
      </w:r>
      <w:proofErr w:type="spellEnd"/>
      <w:r w:rsidRPr="008D5E41">
        <w:rPr>
          <w:noProof/>
        </w:rPr>
        <w:br/>
      </w:r>
    </w:p>
    <w:p w14:paraId="193C1452" w14:textId="77777777" w:rsidR="009F6D91" w:rsidRPr="009F6D91" w:rsidRDefault="009F6D91" w:rsidP="009F6D91">
      <w:pPr>
        <w:pStyle w:val="paragraph"/>
        <w:spacing w:before="0" w:beforeAutospacing="0" w:after="0" w:afterAutospacing="0"/>
        <w:textAlignment w:val="baseline"/>
        <w:rPr>
          <w:b/>
          <w:bCs/>
          <w:noProof/>
        </w:rPr>
      </w:pPr>
      <w:r w:rsidRPr="009F6D91">
        <w:rPr>
          <w:b/>
          <w:bCs/>
          <w:noProof/>
        </w:rPr>
        <w:t>I:E</w:t>
      </w:r>
    </w:p>
    <w:p w14:paraId="30E43D12" w14:textId="53C80E54" w:rsidR="009F6D91" w:rsidRDefault="00DB5DA2" w:rsidP="009F6D91">
      <w:pPr>
        <w:pStyle w:val="paragraph"/>
        <w:spacing w:before="0" w:beforeAutospacing="0" w:after="0" w:afterAutospacing="0"/>
        <w:textAlignment w:val="baseline"/>
        <w:rPr>
          <w:noProof/>
        </w:rPr>
      </w:pPr>
      <w:r w:rsidRPr="00DB5DA2">
        <w:rPr>
          <w:noProof/>
        </w:rPr>
        <w:drawing>
          <wp:inline distT="0" distB="0" distL="0" distR="0" wp14:anchorId="3CDA8981" wp14:editId="7BF62551">
            <wp:extent cx="6572250" cy="414591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A69E" w14:textId="77777777" w:rsidR="009F6D91" w:rsidRDefault="009F6D91" w:rsidP="009F6D91">
      <w:pPr>
        <w:pStyle w:val="paragraph"/>
        <w:spacing w:before="0" w:beforeAutospacing="0" w:after="0" w:afterAutospacing="0"/>
        <w:textAlignment w:val="baseline"/>
        <w:rPr>
          <w:noProof/>
        </w:rPr>
      </w:pPr>
    </w:p>
    <w:p w14:paraId="015BA5CD" w14:textId="77777777" w:rsidR="009F6D91" w:rsidRDefault="009F6D91" w:rsidP="009F6D91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br/>
        <w:t>Then browse the site to make sure that it comes up: (</w:t>
      </w:r>
      <w:r w:rsidRPr="008D5E41">
        <w:rPr>
          <w:b/>
          <w:bCs/>
          <w:color w:val="333333"/>
        </w:rPr>
        <w:t>Use Edge or Chrome if possible</w:t>
      </w:r>
      <w:r>
        <w:rPr>
          <w:color w:val="333333"/>
        </w:rPr>
        <w:t>)</w:t>
      </w:r>
    </w:p>
    <w:p w14:paraId="33F45947" w14:textId="77777777" w:rsidR="009F6D91" w:rsidRDefault="009F6D91" w:rsidP="009F6D91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br/>
      </w:r>
      <w:r>
        <w:rPr>
          <w:noProof/>
        </w:rPr>
        <w:drawing>
          <wp:inline distT="0" distB="0" distL="0" distR="0" wp14:anchorId="6146BF72" wp14:editId="722B63A2">
            <wp:extent cx="1952625" cy="819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CE4A" w14:textId="2C4CB75B" w:rsidR="009F6D91" w:rsidRDefault="009F6D91" w:rsidP="009F6D91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  <w:r>
        <w:rPr>
          <w:color w:val="333333"/>
        </w:rPr>
        <w:br/>
        <w:t xml:space="preserve">You can browse from your desktop using Chrome or Edge, </w:t>
      </w:r>
      <w:proofErr w:type="gramStart"/>
      <w:r>
        <w:rPr>
          <w:color w:val="333333"/>
        </w:rPr>
        <w:t>i:e</w:t>
      </w:r>
      <w:proofErr w:type="gramEnd"/>
      <w:r>
        <w:rPr>
          <w:color w:val="333333"/>
        </w:rPr>
        <w:br/>
      </w:r>
      <w:r w:rsidR="001A4381" w:rsidRPr="001A4381">
        <w:rPr>
          <w:b/>
          <w:bCs/>
          <w:color w:val="333333"/>
        </w:rPr>
        <w:t>https://api.houstonisd.org/HISDDevAppsWEBAPI</w:t>
      </w:r>
      <w:r w:rsidRPr="008D5E41">
        <w:rPr>
          <w:color w:val="333333"/>
        </w:rPr>
        <w:br/>
      </w:r>
    </w:p>
    <w:p w14:paraId="0623B588" w14:textId="77777777" w:rsidR="009F6D91" w:rsidRDefault="009F6D91" w:rsidP="009F6D91">
      <w:pPr>
        <w:pStyle w:val="paragraph"/>
        <w:spacing w:before="0" w:beforeAutospacing="0" w:after="0" w:afterAutospacing="0"/>
        <w:textAlignment w:val="baseline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Do the Same for the following web servers:</w:t>
      </w:r>
    </w:p>
    <w:p w14:paraId="1A3FA774" w14:textId="4FCD5543" w:rsidR="00A807FA" w:rsidRPr="00A807FA" w:rsidRDefault="00DB5DA2" w:rsidP="00A807F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Will provide this later</w:t>
      </w:r>
    </w:p>
    <w:p w14:paraId="728E89BB" w14:textId="77777777" w:rsidR="009F6D91" w:rsidRDefault="009F6D91" w:rsidP="009F6D91">
      <w:pPr>
        <w:pStyle w:val="paragraph"/>
        <w:spacing w:before="0" w:beforeAutospacing="0" w:after="0" w:afterAutospacing="0"/>
        <w:textAlignment w:val="baseline"/>
        <w:rPr>
          <w:color w:val="333333"/>
        </w:rPr>
      </w:pPr>
    </w:p>
    <w:p w14:paraId="6482CC7D" w14:textId="64AB245F" w:rsidR="001A0405" w:rsidRDefault="001A0405" w:rsidP="009F6D91">
      <w:pPr>
        <w:pStyle w:val="paragraph"/>
        <w:spacing w:before="0" w:beforeAutospacing="0" w:after="0" w:afterAutospacing="0"/>
        <w:textAlignment w:val="baseline"/>
      </w:pPr>
    </w:p>
    <w:p w14:paraId="1B0706EC" w14:textId="77777777" w:rsidR="00BD763D" w:rsidRDefault="00BD763D" w:rsidP="00E34F61">
      <w:pPr>
        <w:pStyle w:val="ListParagraph"/>
        <w:ind w:left="1080"/>
      </w:pPr>
    </w:p>
    <w:sectPr w:rsidR="00BD763D" w:rsidSect="0030062A">
      <w:footerReference w:type="default" r:id="rId19"/>
      <w:headerReference w:type="first" r:id="rId20"/>
      <w:pgSz w:w="12240" w:h="15840"/>
      <w:pgMar w:top="720" w:right="990" w:bottom="1152" w:left="900" w:header="432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D1C62" w14:textId="77777777" w:rsidR="00A009C5" w:rsidRDefault="00A009C5" w:rsidP="0042780A">
      <w:r>
        <w:separator/>
      </w:r>
    </w:p>
  </w:endnote>
  <w:endnote w:type="continuationSeparator" w:id="0">
    <w:p w14:paraId="1AAA9985" w14:textId="77777777" w:rsidR="00A009C5" w:rsidRDefault="00A009C5" w:rsidP="004278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27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48"/>
      <w:gridCol w:w="7200"/>
      <w:gridCol w:w="1530"/>
    </w:tblGrid>
    <w:tr w:rsidR="00CA2308" w14:paraId="37F68D9D" w14:textId="77777777" w:rsidTr="008F33BA">
      <w:trPr>
        <w:trHeight w:val="20"/>
      </w:trPr>
      <w:tc>
        <w:tcPr>
          <w:tcW w:w="1548" w:type="dxa"/>
        </w:tcPr>
        <w:p w14:paraId="3B37760E" w14:textId="77777777" w:rsidR="00CA2308" w:rsidRPr="00F96DD1" w:rsidRDefault="00CA2308" w:rsidP="006A0278">
          <w:pPr>
            <w:rPr>
              <w:b/>
              <w:bCs/>
              <w:iCs/>
              <w:color w:val="294171" w:themeColor="accent1"/>
            </w:rPr>
          </w:pPr>
        </w:p>
      </w:tc>
      <w:tc>
        <w:tcPr>
          <w:tcW w:w="7200" w:type="dxa"/>
        </w:tcPr>
        <w:p w14:paraId="59B8D545" w14:textId="77777777" w:rsidR="00CA2308" w:rsidRPr="008F33BA" w:rsidRDefault="00D223B0" w:rsidP="008F33BA">
          <w:pPr>
            <w:jc w:val="center"/>
            <w:rPr>
              <w:rFonts w:ascii="Arial Narrow" w:hAnsi="Arial Narrow"/>
              <w:color w:val="339933"/>
              <w:sz w:val="16"/>
              <w:szCs w:val="16"/>
            </w:rPr>
          </w:pPr>
          <w:r w:rsidRPr="008F33BA">
            <w:rPr>
              <w:rFonts w:ascii="Arial Narrow" w:hAnsi="Arial Narrow"/>
              <w:color w:val="339933"/>
              <w:sz w:val="16"/>
              <w:szCs w:val="16"/>
            </w:rPr>
            <w:t xml:space="preserve">Migration Document:  </w:t>
          </w:r>
          <w:r w:rsidR="008F33BA">
            <w:rPr>
              <w:rFonts w:ascii="Arial Narrow" w:hAnsi="Arial Narrow"/>
              <w:color w:val="339933"/>
              <w:sz w:val="16"/>
              <w:szCs w:val="16"/>
            </w:rPr>
            <w:br/>
          </w:r>
          <w:r w:rsidRPr="008F33BA">
            <w:rPr>
              <w:rFonts w:ascii="Arial Narrow" w:hAnsi="Arial Narrow"/>
              <w:color w:val="339933"/>
              <w:sz w:val="16"/>
              <w:szCs w:val="16"/>
            </w:rPr>
            <w:t xml:space="preserve">This document is proprietary </w:t>
          </w:r>
          <w:r w:rsidR="008F33BA" w:rsidRPr="008F33BA">
            <w:rPr>
              <w:rFonts w:ascii="Arial Narrow" w:hAnsi="Arial Narrow"/>
              <w:color w:val="339933"/>
              <w:sz w:val="16"/>
              <w:szCs w:val="16"/>
            </w:rPr>
            <w:t>and confidential.  Not for use outside of Houston ISD without written permission</w:t>
          </w:r>
        </w:p>
      </w:tc>
      <w:tc>
        <w:tcPr>
          <w:tcW w:w="1530" w:type="dxa"/>
        </w:tcPr>
        <w:p w14:paraId="22DA9E45" w14:textId="77777777" w:rsidR="00CA2308" w:rsidRDefault="00CA2308" w:rsidP="002273C6">
          <w:pPr>
            <w:pStyle w:val="Footer"/>
            <w:jc w:val="right"/>
          </w:pPr>
          <w:r w:rsidRPr="006A0278">
            <w:rPr>
              <w:rStyle w:val="PageNumber"/>
              <w:rFonts w:ascii="Calibri" w:hAnsi="Calibri" w:cs="Calibri"/>
              <w:b/>
              <w:color w:val="4A6499" w:themeColor="accent2" w:themeShade="BF"/>
            </w:rPr>
            <w:t xml:space="preserve">Page </w:t>
          </w:r>
          <w:r w:rsidR="00C36B4A" w:rsidRPr="006A0278">
            <w:rPr>
              <w:rStyle w:val="PageNumber"/>
              <w:rFonts w:ascii="Calibri" w:hAnsi="Calibri" w:cs="Calibri"/>
              <w:b/>
              <w:color w:val="4A6499" w:themeColor="accent2" w:themeShade="BF"/>
            </w:rPr>
            <w:fldChar w:fldCharType="begin"/>
          </w:r>
          <w:r w:rsidRPr="006A0278">
            <w:rPr>
              <w:rStyle w:val="PageNumber"/>
              <w:rFonts w:ascii="Calibri" w:hAnsi="Calibri" w:cs="Calibri"/>
              <w:b/>
              <w:color w:val="4A6499" w:themeColor="accent2" w:themeShade="BF"/>
            </w:rPr>
            <w:instrText xml:space="preserve"> PAGE </w:instrText>
          </w:r>
          <w:r w:rsidR="00C36B4A" w:rsidRPr="006A0278">
            <w:rPr>
              <w:rStyle w:val="PageNumber"/>
              <w:rFonts w:ascii="Calibri" w:hAnsi="Calibri" w:cs="Calibri"/>
              <w:b/>
              <w:color w:val="4A6499" w:themeColor="accent2" w:themeShade="BF"/>
            </w:rPr>
            <w:fldChar w:fldCharType="separate"/>
          </w:r>
          <w:r w:rsidR="00582DF5">
            <w:rPr>
              <w:rStyle w:val="PageNumber"/>
              <w:rFonts w:ascii="Calibri" w:hAnsi="Calibri" w:cs="Calibri"/>
              <w:b/>
              <w:noProof/>
              <w:color w:val="4A6499" w:themeColor="accent2" w:themeShade="BF"/>
            </w:rPr>
            <w:t>2</w:t>
          </w:r>
          <w:r w:rsidR="00C36B4A" w:rsidRPr="006A0278">
            <w:rPr>
              <w:rStyle w:val="PageNumber"/>
              <w:rFonts w:ascii="Calibri" w:hAnsi="Calibri" w:cs="Calibri"/>
              <w:b/>
              <w:color w:val="4A6499" w:themeColor="accent2" w:themeShade="BF"/>
            </w:rPr>
            <w:fldChar w:fldCharType="end"/>
          </w:r>
          <w:r w:rsidRPr="0084438C">
            <w:rPr>
              <w:rStyle w:val="PageNumber"/>
              <w:rFonts w:ascii="Calibri" w:hAnsi="Calibri" w:cs="Calibri"/>
              <w:noProof/>
              <w:color w:val="808080" w:themeColor="background1" w:themeShade="80"/>
              <w:sz w:val="16"/>
            </w:rPr>
            <w:t xml:space="preserve">of </w:t>
          </w:r>
          <w:r w:rsidR="00C36B4A" w:rsidRPr="0084438C">
            <w:rPr>
              <w:rStyle w:val="PageNumber"/>
              <w:rFonts w:ascii="Calibri" w:hAnsi="Calibri" w:cs="Calibri"/>
              <w:color w:val="808080" w:themeColor="background1" w:themeShade="80"/>
              <w:sz w:val="16"/>
            </w:rPr>
            <w:fldChar w:fldCharType="begin"/>
          </w:r>
          <w:r w:rsidRPr="0084438C">
            <w:rPr>
              <w:rStyle w:val="PageNumber"/>
              <w:rFonts w:ascii="Calibri" w:hAnsi="Calibri" w:cs="Calibri"/>
              <w:color w:val="808080" w:themeColor="background1" w:themeShade="80"/>
              <w:sz w:val="16"/>
            </w:rPr>
            <w:instrText xml:space="preserve">  NUMPAGES</w:instrText>
          </w:r>
          <w:r w:rsidR="00C36B4A" w:rsidRPr="0084438C">
            <w:rPr>
              <w:rStyle w:val="PageNumber"/>
              <w:rFonts w:ascii="Calibri" w:hAnsi="Calibri" w:cs="Calibri"/>
              <w:color w:val="808080" w:themeColor="background1" w:themeShade="80"/>
              <w:sz w:val="16"/>
            </w:rPr>
            <w:fldChar w:fldCharType="separate"/>
          </w:r>
          <w:r w:rsidR="00582DF5">
            <w:rPr>
              <w:rStyle w:val="PageNumber"/>
              <w:rFonts w:ascii="Calibri" w:hAnsi="Calibri" w:cs="Calibri"/>
              <w:noProof/>
              <w:color w:val="808080" w:themeColor="background1" w:themeShade="80"/>
              <w:sz w:val="16"/>
            </w:rPr>
            <w:t>2</w:t>
          </w:r>
          <w:r w:rsidR="00C36B4A" w:rsidRPr="0084438C">
            <w:rPr>
              <w:rStyle w:val="PageNumber"/>
              <w:rFonts w:ascii="Calibri" w:hAnsi="Calibri" w:cs="Calibri"/>
              <w:color w:val="808080" w:themeColor="background1" w:themeShade="80"/>
              <w:sz w:val="16"/>
            </w:rPr>
            <w:fldChar w:fldCharType="end"/>
          </w:r>
        </w:p>
      </w:tc>
    </w:tr>
  </w:tbl>
  <w:p w14:paraId="08A3A3FE" w14:textId="77777777" w:rsidR="00CA2308" w:rsidRDefault="00CA2308" w:rsidP="008C3208">
    <w:pPr>
      <w:pStyle w:val="Footer"/>
      <w:tabs>
        <w:tab w:val="clear" w:pos="4320"/>
        <w:tab w:val="clear" w:pos="8640"/>
        <w:tab w:val="left" w:pos="378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6CC8F" w14:textId="77777777" w:rsidR="00A009C5" w:rsidRDefault="00A009C5" w:rsidP="0042780A">
      <w:r>
        <w:separator/>
      </w:r>
    </w:p>
  </w:footnote>
  <w:footnote w:type="continuationSeparator" w:id="0">
    <w:p w14:paraId="53E11896" w14:textId="77777777" w:rsidR="00A009C5" w:rsidRDefault="00A009C5" w:rsidP="004278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-Simple"/>
      <w:tblW w:w="10618" w:type="dxa"/>
      <w:tblLook w:val="04A0" w:firstRow="1" w:lastRow="0" w:firstColumn="1" w:lastColumn="0" w:noHBand="0" w:noVBand="1"/>
    </w:tblPr>
    <w:tblGrid>
      <w:gridCol w:w="9295"/>
      <w:gridCol w:w="1323"/>
    </w:tblGrid>
    <w:tr w:rsidR="00DF4171" w:rsidRPr="004146D2" w14:paraId="2B9FA164" w14:textId="77777777" w:rsidTr="00D25B4D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806"/>
      </w:trPr>
      <w:tc>
        <w:tcPr>
          <w:tcW w:w="9295" w:type="dxa"/>
        </w:tcPr>
        <w:p w14:paraId="3C2494FD" w14:textId="215C87F8" w:rsidR="004146D2" w:rsidRPr="004146D2" w:rsidRDefault="00A009C5" w:rsidP="00DF4171">
          <w:pPr>
            <w:pStyle w:val="Header"/>
            <w:rPr>
              <w:rStyle w:val="TitleofProject"/>
              <w:b/>
              <w:i/>
              <w:sz w:val="96"/>
              <w:szCs w:val="72"/>
            </w:rPr>
          </w:pPr>
          <w:r>
            <w:rPr>
              <w:rFonts w:ascii="Arial" w:hAnsi="Arial" w:cs="Arial"/>
              <w:noProof/>
              <w:color w:val="1E3054" w:themeColor="accent1" w:themeShade="BF"/>
              <w:sz w:val="96"/>
              <w:szCs w:val="72"/>
            </w:rPr>
            <w:pict w14:anchorId="5EA0B901">
              <v:line id="Straight Connector 1" o:spid="_x0000_s1025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15pt,44.4pt" to="524.5pt,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" strokeweight="4pt">
                <v:stroke linestyle="thinThick"/>
                <v:shadow on="t" color="black" opacity=".5" origin=".5,.5" offset="0"/>
              </v:line>
            </w:pict>
          </w:r>
          <w:r w:rsidR="00A04855">
            <w:rPr>
              <w:rStyle w:val="TitleofProject"/>
              <w:sz w:val="96"/>
              <w:szCs w:val="72"/>
            </w:rPr>
            <w:t xml:space="preserve">Web Service </w:t>
          </w:r>
          <w:r w:rsidR="009D651D" w:rsidRPr="004146D2">
            <w:rPr>
              <w:rStyle w:val="TitleofProject"/>
              <w:sz w:val="96"/>
              <w:szCs w:val="72"/>
            </w:rPr>
            <w:t>Deployment</w:t>
          </w:r>
          <w:r w:rsidR="00DF4171" w:rsidRPr="004146D2">
            <w:rPr>
              <w:rStyle w:val="TitleofProject"/>
              <w:sz w:val="96"/>
              <w:szCs w:val="72"/>
            </w:rPr>
            <w:t xml:space="preserve"> Document</w:t>
          </w:r>
          <w:r w:rsidR="00E94B8C" w:rsidRPr="004146D2">
            <w:rPr>
              <w:rStyle w:val="TitleofProject"/>
              <w:sz w:val="96"/>
              <w:szCs w:val="72"/>
            </w:rPr>
            <w:t>–</w:t>
          </w:r>
          <w:proofErr w:type="spellStart"/>
          <w:r w:rsidR="00FB0197">
            <w:rPr>
              <w:rStyle w:val="TitleofProject"/>
              <w:sz w:val="96"/>
              <w:szCs w:val="72"/>
            </w:rPr>
            <w:t>NutrionServices</w:t>
          </w:r>
          <w:proofErr w:type="spellEnd"/>
        </w:p>
      </w:tc>
      <w:tc>
        <w:tcPr>
          <w:tcW w:w="1323" w:type="dxa"/>
        </w:tcPr>
        <w:p w14:paraId="62748859" w14:textId="77777777" w:rsidR="00DF4171" w:rsidRPr="004146D2" w:rsidRDefault="00DF4171" w:rsidP="00DF4171">
          <w:pPr>
            <w:pStyle w:val="Header"/>
            <w:jc w:val="right"/>
            <w:rPr>
              <w:sz w:val="96"/>
              <w:szCs w:val="72"/>
            </w:rPr>
          </w:pPr>
          <w:r w:rsidRPr="004146D2">
            <w:rPr>
              <w:noProof/>
              <w:sz w:val="96"/>
              <w:szCs w:val="72"/>
            </w:rPr>
            <w:drawing>
              <wp:inline distT="0" distB="0" distL="0" distR="0" wp14:anchorId="56E64B61" wp14:editId="5BE6B748">
                <wp:extent cx="521970" cy="521970"/>
                <wp:effectExtent l="0" t="0" r="0" b="0"/>
                <wp:docPr id="15" name="Picture 15" descr="C:\Users\cespinos\Pictures\HISD_Se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C:\Users\cespinos\Pictures\HISD_Seal.png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1970" cy="521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5FF31C0" w14:textId="77777777" w:rsidR="00DF4171" w:rsidRPr="00D25B4D" w:rsidRDefault="00DF4171" w:rsidP="00DF4171">
    <w:pPr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50346"/>
    <w:multiLevelType w:val="multilevel"/>
    <w:tmpl w:val="A20E76A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AE0A1F"/>
    <w:multiLevelType w:val="hybridMultilevel"/>
    <w:tmpl w:val="428A0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E7486"/>
    <w:multiLevelType w:val="multilevel"/>
    <w:tmpl w:val="2CA891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7906B7"/>
    <w:multiLevelType w:val="multilevel"/>
    <w:tmpl w:val="AB4AAA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90626A"/>
    <w:multiLevelType w:val="multilevel"/>
    <w:tmpl w:val="A68848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E75515"/>
    <w:multiLevelType w:val="multilevel"/>
    <w:tmpl w:val="9168DB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4667F1"/>
    <w:multiLevelType w:val="multilevel"/>
    <w:tmpl w:val="D1FC36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902910"/>
    <w:multiLevelType w:val="multilevel"/>
    <w:tmpl w:val="F0FC8D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E8049B"/>
    <w:multiLevelType w:val="multilevel"/>
    <w:tmpl w:val="A7505C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8F019C"/>
    <w:multiLevelType w:val="multilevel"/>
    <w:tmpl w:val="F9C23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231BF0"/>
    <w:multiLevelType w:val="hybridMultilevel"/>
    <w:tmpl w:val="F06AB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AC71F2"/>
    <w:multiLevelType w:val="multilevel"/>
    <w:tmpl w:val="5E80B0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0D0B2E"/>
    <w:multiLevelType w:val="multilevel"/>
    <w:tmpl w:val="21EA7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4103E2"/>
    <w:multiLevelType w:val="hybridMultilevel"/>
    <w:tmpl w:val="F06AB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2512F4"/>
    <w:multiLevelType w:val="multilevel"/>
    <w:tmpl w:val="B91609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BB54F3"/>
    <w:multiLevelType w:val="multilevel"/>
    <w:tmpl w:val="8D823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E607BB"/>
    <w:multiLevelType w:val="hybridMultilevel"/>
    <w:tmpl w:val="F06AB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C87EB0"/>
    <w:multiLevelType w:val="multilevel"/>
    <w:tmpl w:val="908E2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E65A80"/>
    <w:multiLevelType w:val="multilevel"/>
    <w:tmpl w:val="31D64D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896C43"/>
    <w:multiLevelType w:val="hybridMultilevel"/>
    <w:tmpl w:val="0EB8E8FA"/>
    <w:lvl w:ilvl="0" w:tplc="CD4463C2">
      <w:start w:val="1"/>
      <w:numFmt w:val="upp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D340A6"/>
    <w:multiLevelType w:val="multilevel"/>
    <w:tmpl w:val="A8881D2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1C2788"/>
    <w:multiLevelType w:val="multilevel"/>
    <w:tmpl w:val="8034BEC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8131501"/>
    <w:multiLevelType w:val="multilevel"/>
    <w:tmpl w:val="F8A43EB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ED08BE"/>
    <w:multiLevelType w:val="multilevel"/>
    <w:tmpl w:val="3A26575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6A791E"/>
    <w:multiLevelType w:val="multilevel"/>
    <w:tmpl w:val="714624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1944149"/>
    <w:multiLevelType w:val="hybridMultilevel"/>
    <w:tmpl w:val="F06AB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EF6608"/>
    <w:multiLevelType w:val="multilevel"/>
    <w:tmpl w:val="329ACDD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FD031F"/>
    <w:multiLevelType w:val="multilevel"/>
    <w:tmpl w:val="B128D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55375A6"/>
    <w:multiLevelType w:val="hybridMultilevel"/>
    <w:tmpl w:val="F06AB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864151"/>
    <w:multiLevelType w:val="multilevel"/>
    <w:tmpl w:val="243693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CB23DD4"/>
    <w:multiLevelType w:val="hybridMultilevel"/>
    <w:tmpl w:val="59D01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442C94"/>
    <w:multiLevelType w:val="multilevel"/>
    <w:tmpl w:val="D6703C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B42817"/>
    <w:multiLevelType w:val="multilevel"/>
    <w:tmpl w:val="7E223A6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76C64E3A"/>
    <w:multiLevelType w:val="hybridMultilevel"/>
    <w:tmpl w:val="8098D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6E72E8"/>
    <w:multiLevelType w:val="multilevel"/>
    <w:tmpl w:val="E8046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C313F70"/>
    <w:multiLevelType w:val="multilevel"/>
    <w:tmpl w:val="C6E615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19"/>
  </w:num>
  <w:num w:numId="3">
    <w:abstractNumId w:val="30"/>
  </w:num>
  <w:num w:numId="4">
    <w:abstractNumId w:val="33"/>
  </w:num>
  <w:num w:numId="5">
    <w:abstractNumId w:val="13"/>
  </w:num>
  <w:num w:numId="6">
    <w:abstractNumId w:val="16"/>
  </w:num>
  <w:num w:numId="7">
    <w:abstractNumId w:val="1"/>
  </w:num>
  <w:num w:numId="8">
    <w:abstractNumId w:val="28"/>
  </w:num>
  <w:num w:numId="9">
    <w:abstractNumId w:val="10"/>
  </w:num>
  <w:num w:numId="10">
    <w:abstractNumId w:val="25"/>
  </w:num>
  <w:num w:numId="11">
    <w:abstractNumId w:val="17"/>
  </w:num>
  <w:num w:numId="12">
    <w:abstractNumId w:val="14"/>
  </w:num>
  <w:num w:numId="13">
    <w:abstractNumId w:val="2"/>
  </w:num>
  <w:num w:numId="14">
    <w:abstractNumId w:val="4"/>
  </w:num>
  <w:num w:numId="15">
    <w:abstractNumId w:val="9"/>
  </w:num>
  <w:num w:numId="16">
    <w:abstractNumId w:val="6"/>
  </w:num>
  <w:num w:numId="17">
    <w:abstractNumId w:val="29"/>
  </w:num>
  <w:num w:numId="18">
    <w:abstractNumId w:val="7"/>
  </w:num>
  <w:num w:numId="19">
    <w:abstractNumId w:val="24"/>
  </w:num>
  <w:num w:numId="20">
    <w:abstractNumId w:val="34"/>
  </w:num>
  <w:num w:numId="21">
    <w:abstractNumId w:val="22"/>
  </w:num>
  <w:num w:numId="22">
    <w:abstractNumId w:val="35"/>
  </w:num>
  <w:num w:numId="23">
    <w:abstractNumId w:val="18"/>
  </w:num>
  <w:num w:numId="24">
    <w:abstractNumId w:val="31"/>
  </w:num>
  <w:num w:numId="25">
    <w:abstractNumId w:val="12"/>
  </w:num>
  <w:num w:numId="26">
    <w:abstractNumId w:val="20"/>
  </w:num>
  <w:num w:numId="27">
    <w:abstractNumId w:val="3"/>
  </w:num>
  <w:num w:numId="28">
    <w:abstractNumId w:val="11"/>
  </w:num>
  <w:num w:numId="29">
    <w:abstractNumId w:val="26"/>
  </w:num>
  <w:num w:numId="30">
    <w:abstractNumId w:val="23"/>
  </w:num>
  <w:num w:numId="31">
    <w:abstractNumId w:val="0"/>
  </w:num>
  <w:num w:numId="32">
    <w:abstractNumId w:val="27"/>
  </w:num>
  <w:num w:numId="33">
    <w:abstractNumId w:val="5"/>
  </w:num>
  <w:num w:numId="34">
    <w:abstractNumId w:val="8"/>
  </w:num>
  <w:num w:numId="35">
    <w:abstractNumId w:val="21"/>
  </w:num>
  <w:num w:numId="36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hideSpellingErrors/>
  <w:hideGrammaticalErrors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925B1"/>
    <w:rsid w:val="000005A2"/>
    <w:rsid w:val="000031A1"/>
    <w:rsid w:val="000045BA"/>
    <w:rsid w:val="00014724"/>
    <w:rsid w:val="00014961"/>
    <w:rsid w:val="00014EAA"/>
    <w:rsid w:val="00015A9D"/>
    <w:rsid w:val="00016499"/>
    <w:rsid w:val="000172D6"/>
    <w:rsid w:val="00025697"/>
    <w:rsid w:val="00026875"/>
    <w:rsid w:val="00030D49"/>
    <w:rsid w:val="000336D0"/>
    <w:rsid w:val="0003451A"/>
    <w:rsid w:val="00035E1E"/>
    <w:rsid w:val="00036518"/>
    <w:rsid w:val="00042FD5"/>
    <w:rsid w:val="00050ACE"/>
    <w:rsid w:val="00052B08"/>
    <w:rsid w:val="00053674"/>
    <w:rsid w:val="00053CED"/>
    <w:rsid w:val="00066180"/>
    <w:rsid w:val="00067412"/>
    <w:rsid w:val="000678E5"/>
    <w:rsid w:val="0008323A"/>
    <w:rsid w:val="00083AF1"/>
    <w:rsid w:val="000848CF"/>
    <w:rsid w:val="00085BA1"/>
    <w:rsid w:val="00094836"/>
    <w:rsid w:val="000949FE"/>
    <w:rsid w:val="00095AE9"/>
    <w:rsid w:val="0009639C"/>
    <w:rsid w:val="000A707E"/>
    <w:rsid w:val="000A784C"/>
    <w:rsid w:val="000B5C37"/>
    <w:rsid w:val="000B5C74"/>
    <w:rsid w:val="000C005E"/>
    <w:rsid w:val="000C1475"/>
    <w:rsid w:val="000C28D7"/>
    <w:rsid w:val="000C5768"/>
    <w:rsid w:val="000D4F61"/>
    <w:rsid w:val="000D704D"/>
    <w:rsid w:val="000E36E1"/>
    <w:rsid w:val="000E3A21"/>
    <w:rsid w:val="000E57AA"/>
    <w:rsid w:val="000E6624"/>
    <w:rsid w:val="000F0D61"/>
    <w:rsid w:val="000F3056"/>
    <w:rsid w:val="000F6773"/>
    <w:rsid w:val="00106B62"/>
    <w:rsid w:val="00112906"/>
    <w:rsid w:val="00116E9A"/>
    <w:rsid w:val="00117E49"/>
    <w:rsid w:val="00123DC4"/>
    <w:rsid w:val="001240D6"/>
    <w:rsid w:val="001308DF"/>
    <w:rsid w:val="00135FFF"/>
    <w:rsid w:val="00136C73"/>
    <w:rsid w:val="0013780F"/>
    <w:rsid w:val="00141A3F"/>
    <w:rsid w:val="00142BDF"/>
    <w:rsid w:val="00145E33"/>
    <w:rsid w:val="0015652F"/>
    <w:rsid w:val="00157D0B"/>
    <w:rsid w:val="001608B9"/>
    <w:rsid w:val="00160AD4"/>
    <w:rsid w:val="0016376C"/>
    <w:rsid w:val="00170ABC"/>
    <w:rsid w:val="00175AC6"/>
    <w:rsid w:val="0017678D"/>
    <w:rsid w:val="00176B14"/>
    <w:rsid w:val="00177599"/>
    <w:rsid w:val="001777E2"/>
    <w:rsid w:val="00180D5A"/>
    <w:rsid w:val="0018262D"/>
    <w:rsid w:val="00187C3A"/>
    <w:rsid w:val="00191093"/>
    <w:rsid w:val="00191307"/>
    <w:rsid w:val="001925B1"/>
    <w:rsid w:val="001935D3"/>
    <w:rsid w:val="00193B1A"/>
    <w:rsid w:val="00194BFD"/>
    <w:rsid w:val="00196E3F"/>
    <w:rsid w:val="001A0405"/>
    <w:rsid w:val="001A0E9A"/>
    <w:rsid w:val="001A29F0"/>
    <w:rsid w:val="001A2E96"/>
    <w:rsid w:val="001A33A3"/>
    <w:rsid w:val="001A40B7"/>
    <w:rsid w:val="001A4381"/>
    <w:rsid w:val="001A5C7F"/>
    <w:rsid w:val="001B0719"/>
    <w:rsid w:val="001B2FA8"/>
    <w:rsid w:val="001B36C3"/>
    <w:rsid w:val="001B5D75"/>
    <w:rsid w:val="001B5F1A"/>
    <w:rsid w:val="001C25BB"/>
    <w:rsid w:val="001C3C5B"/>
    <w:rsid w:val="001C5147"/>
    <w:rsid w:val="001D1D18"/>
    <w:rsid w:val="001D503C"/>
    <w:rsid w:val="001D5B86"/>
    <w:rsid w:val="001D669D"/>
    <w:rsid w:val="001D6A62"/>
    <w:rsid w:val="001D7F2D"/>
    <w:rsid w:val="001E23B7"/>
    <w:rsid w:val="001E4ADF"/>
    <w:rsid w:val="001E4D54"/>
    <w:rsid w:val="001E6D63"/>
    <w:rsid w:val="001E77B1"/>
    <w:rsid w:val="001F0290"/>
    <w:rsid w:val="001F1C78"/>
    <w:rsid w:val="001F3D8C"/>
    <w:rsid w:val="0020412E"/>
    <w:rsid w:val="002110C9"/>
    <w:rsid w:val="002122CD"/>
    <w:rsid w:val="00213F9E"/>
    <w:rsid w:val="00214DAA"/>
    <w:rsid w:val="00214DC6"/>
    <w:rsid w:val="002218CB"/>
    <w:rsid w:val="00221B36"/>
    <w:rsid w:val="00222A1D"/>
    <w:rsid w:val="0022387E"/>
    <w:rsid w:val="002245D1"/>
    <w:rsid w:val="002273C6"/>
    <w:rsid w:val="00240288"/>
    <w:rsid w:val="0024038C"/>
    <w:rsid w:val="002430DB"/>
    <w:rsid w:val="00243A18"/>
    <w:rsid w:val="002466F1"/>
    <w:rsid w:val="00250E17"/>
    <w:rsid w:val="0025133A"/>
    <w:rsid w:val="00254F67"/>
    <w:rsid w:val="00256EE1"/>
    <w:rsid w:val="0027119D"/>
    <w:rsid w:val="00273166"/>
    <w:rsid w:val="00280858"/>
    <w:rsid w:val="002817BF"/>
    <w:rsid w:val="00284EEC"/>
    <w:rsid w:val="002861CF"/>
    <w:rsid w:val="002912E9"/>
    <w:rsid w:val="00291E52"/>
    <w:rsid w:val="0029239C"/>
    <w:rsid w:val="002931FC"/>
    <w:rsid w:val="002967A1"/>
    <w:rsid w:val="002976BE"/>
    <w:rsid w:val="00297F66"/>
    <w:rsid w:val="002A2199"/>
    <w:rsid w:val="002A2CA9"/>
    <w:rsid w:val="002A5A71"/>
    <w:rsid w:val="002B22D2"/>
    <w:rsid w:val="002B2675"/>
    <w:rsid w:val="002C0200"/>
    <w:rsid w:val="002C0C81"/>
    <w:rsid w:val="002C11CE"/>
    <w:rsid w:val="002C184F"/>
    <w:rsid w:val="002C1BE0"/>
    <w:rsid w:val="002C2B52"/>
    <w:rsid w:val="002C6C89"/>
    <w:rsid w:val="002C6D88"/>
    <w:rsid w:val="002D04DF"/>
    <w:rsid w:val="002D10A9"/>
    <w:rsid w:val="002D534A"/>
    <w:rsid w:val="002D566A"/>
    <w:rsid w:val="002D57B5"/>
    <w:rsid w:val="002D5DDA"/>
    <w:rsid w:val="002D601A"/>
    <w:rsid w:val="002E1B84"/>
    <w:rsid w:val="002E7D76"/>
    <w:rsid w:val="002F2272"/>
    <w:rsid w:val="0030062A"/>
    <w:rsid w:val="0030265D"/>
    <w:rsid w:val="00303333"/>
    <w:rsid w:val="0030381D"/>
    <w:rsid w:val="00305355"/>
    <w:rsid w:val="0030543D"/>
    <w:rsid w:val="00307A53"/>
    <w:rsid w:val="00307DD2"/>
    <w:rsid w:val="003130E2"/>
    <w:rsid w:val="00313C3A"/>
    <w:rsid w:val="00314169"/>
    <w:rsid w:val="00316F78"/>
    <w:rsid w:val="00325B09"/>
    <w:rsid w:val="00330DB0"/>
    <w:rsid w:val="00331794"/>
    <w:rsid w:val="00333FA2"/>
    <w:rsid w:val="003445C1"/>
    <w:rsid w:val="00345955"/>
    <w:rsid w:val="00345C55"/>
    <w:rsid w:val="00347A18"/>
    <w:rsid w:val="0035179A"/>
    <w:rsid w:val="0035314C"/>
    <w:rsid w:val="00362912"/>
    <w:rsid w:val="00367CD9"/>
    <w:rsid w:val="00367DBD"/>
    <w:rsid w:val="00370AD9"/>
    <w:rsid w:val="00371CA4"/>
    <w:rsid w:val="00373B61"/>
    <w:rsid w:val="003743C7"/>
    <w:rsid w:val="003771FA"/>
    <w:rsid w:val="003850E2"/>
    <w:rsid w:val="0038727A"/>
    <w:rsid w:val="003879B6"/>
    <w:rsid w:val="00397874"/>
    <w:rsid w:val="00397EB4"/>
    <w:rsid w:val="003A00A2"/>
    <w:rsid w:val="003A103E"/>
    <w:rsid w:val="003A54CC"/>
    <w:rsid w:val="003A54E2"/>
    <w:rsid w:val="003A6A1B"/>
    <w:rsid w:val="003B024D"/>
    <w:rsid w:val="003B4A70"/>
    <w:rsid w:val="003B68CA"/>
    <w:rsid w:val="003B7E24"/>
    <w:rsid w:val="003C40E2"/>
    <w:rsid w:val="003D083B"/>
    <w:rsid w:val="003D1506"/>
    <w:rsid w:val="003D5463"/>
    <w:rsid w:val="003E038A"/>
    <w:rsid w:val="003E093E"/>
    <w:rsid w:val="003E15A4"/>
    <w:rsid w:val="003E5204"/>
    <w:rsid w:val="003F231E"/>
    <w:rsid w:val="003F464D"/>
    <w:rsid w:val="003F49DC"/>
    <w:rsid w:val="003F5171"/>
    <w:rsid w:val="004038C4"/>
    <w:rsid w:val="004103BE"/>
    <w:rsid w:val="00412FB3"/>
    <w:rsid w:val="004146D2"/>
    <w:rsid w:val="00417AD8"/>
    <w:rsid w:val="00417BAE"/>
    <w:rsid w:val="00417E7B"/>
    <w:rsid w:val="00421926"/>
    <w:rsid w:val="00422EC6"/>
    <w:rsid w:val="00426DA5"/>
    <w:rsid w:val="0042780A"/>
    <w:rsid w:val="004300C2"/>
    <w:rsid w:val="00430345"/>
    <w:rsid w:val="00432040"/>
    <w:rsid w:val="00451ACD"/>
    <w:rsid w:val="00451D5F"/>
    <w:rsid w:val="00461080"/>
    <w:rsid w:val="0046169B"/>
    <w:rsid w:val="00464602"/>
    <w:rsid w:val="0046462E"/>
    <w:rsid w:val="004660F8"/>
    <w:rsid w:val="00467C14"/>
    <w:rsid w:val="00470AA4"/>
    <w:rsid w:val="00470AD0"/>
    <w:rsid w:val="00471801"/>
    <w:rsid w:val="004807E6"/>
    <w:rsid w:val="00482B85"/>
    <w:rsid w:val="00483EC5"/>
    <w:rsid w:val="00486468"/>
    <w:rsid w:val="00492D97"/>
    <w:rsid w:val="00494144"/>
    <w:rsid w:val="00495C6B"/>
    <w:rsid w:val="00496270"/>
    <w:rsid w:val="00496AB0"/>
    <w:rsid w:val="004A5D5D"/>
    <w:rsid w:val="004A6DD1"/>
    <w:rsid w:val="004A7103"/>
    <w:rsid w:val="004A7534"/>
    <w:rsid w:val="004B0272"/>
    <w:rsid w:val="004B3BA8"/>
    <w:rsid w:val="004B5E92"/>
    <w:rsid w:val="004B7240"/>
    <w:rsid w:val="004B78CB"/>
    <w:rsid w:val="004C206F"/>
    <w:rsid w:val="004C3923"/>
    <w:rsid w:val="004C7FA2"/>
    <w:rsid w:val="004D00EE"/>
    <w:rsid w:val="004D0F27"/>
    <w:rsid w:val="004D1C8A"/>
    <w:rsid w:val="004D3BA6"/>
    <w:rsid w:val="004D3F8D"/>
    <w:rsid w:val="004D4255"/>
    <w:rsid w:val="004D7D3E"/>
    <w:rsid w:val="004E00A8"/>
    <w:rsid w:val="004E029A"/>
    <w:rsid w:val="004E0E66"/>
    <w:rsid w:val="004E353D"/>
    <w:rsid w:val="004E43E3"/>
    <w:rsid w:val="004E4CE6"/>
    <w:rsid w:val="004E6BF3"/>
    <w:rsid w:val="004E7EEC"/>
    <w:rsid w:val="004F1025"/>
    <w:rsid w:val="004F58F8"/>
    <w:rsid w:val="004F71F4"/>
    <w:rsid w:val="00502DEC"/>
    <w:rsid w:val="005039AF"/>
    <w:rsid w:val="005130BB"/>
    <w:rsid w:val="005135E1"/>
    <w:rsid w:val="005167CB"/>
    <w:rsid w:val="00517966"/>
    <w:rsid w:val="00522BE6"/>
    <w:rsid w:val="00524C7A"/>
    <w:rsid w:val="00525B47"/>
    <w:rsid w:val="00527B0B"/>
    <w:rsid w:val="00527B94"/>
    <w:rsid w:val="00534499"/>
    <w:rsid w:val="00534868"/>
    <w:rsid w:val="0053536A"/>
    <w:rsid w:val="005416CC"/>
    <w:rsid w:val="00542B33"/>
    <w:rsid w:val="00544797"/>
    <w:rsid w:val="005478AD"/>
    <w:rsid w:val="005524E4"/>
    <w:rsid w:val="00553255"/>
    <w:rsid w:val="00553A68"/>
    <w:rsid w:val="00555B4D"/>
    <w:rsid w:val="00556426"/>
    <w:rsid w:val="005565BA"/>
    <w:rsid w:val="0055758A"/>
    <w:rsid w:val="00563E1B"/>
    <w:rsid w:val="00570047"/>
    <w:rsid w:val="00571BFD"/>
    <w:rsid w:val="0057314B"/>
    <w:rsid w:val="0057356A"/>
    <w:rsid w:val="00577958"/>
    <w:rsid w:val="0058162A"/>
    <w:rsid w:val="00582DF5"/>
    <w:rsid w:val="005839C1"/>
    <w:rsid w:val="00587346"/>
    <w:rsid w:val="00587773"/>
    <w:rsid w:val="00591F9E"/>
    <w:rsid w:val="00597BFB"/>
    <w:rsid w:val="005A0A06"/>
    <w:rsid w:val="005A3E0E"/>
    <w:rsid w:val="005A5219"/>
    <w:rsid w:val="005A5EAE"/>
    <w:rsid w:val="005B3846"/>
    <w:rsid w:val="005B3F40"/>
    <w:rsid w:val="005B7D20"/>
    <w:rsid w:val="005D1C9E"/>
    <w:rsid w:val="005D2A2E"/>
    <w:rsid w:val="005D509F"/>
    <w:rsid w:val="005D629F"/>
    <w:rsid w:val="005D6B74"/>
    <w:rsid w:val="005E125A"/>
    <w:rsid w:val="005E1AB1"/>
    <w:rsid w:val="005E349D"/>
    <w:rsid w:val="005E40E3"/>
    <w:rsid w:val="005E6740"/>
    <w:rsid w:val="005E6D74"/>
    <w:rsid w:val="005E7D85"/>
    <w:rsid w:val="005F4711"/>
    <w:rsid w:val="005F6DC7"/>
    <w:rsid w:val="006005DD"/>
    <w:rsid w:val="00600B52"/>
    <w:rsid w:val="00604469"/>
    <w:rsid w:val="0061045F"/>
    <w:rsid w:val="00612D07"/>
    <w:rsid w:val="00613461"/>
    <w:rsid w:val="0061351E"/>
    <w:rsid w:val="00614D00"/>
    <w:rsid w:val="00617C0D"/>
    <w:rsid w:val="00617CAA"/>
    <w:rsid w:val="00620E6D"/>
    <w:rsid w:val="0062111E"/>
    <w:rsid w:val="00621A97"/>
    <w:rsid w:val="0062257F"/>
    <w:rsid w:val="00623CC7"/>
    <w:rsid w:val="00625C0B"/>
    <w:rsid w:val="00626490"/>
    <w:rsid w:val="00630154"/>
    <w:rsid w:val="0063171A"/>
    <w:rsid w:val="00637145"/>
    <w:rsid w:val="006411F1"/>
    <w:rsid w:val="006464F9"/>
    <w:rsid w:val="00646825"/>
    <w:rsid w:val="006509D3"/>
    <w:rsid w:val="00654710"/>
    <w:rsid w:val="006548D3"/>
    <w:rsid w:val="006560CD"/>
    <w:rsid w:val="00664F0E"/>
    <w:rsid w:val="0066523E"/>
    <w:rsid w:val="006671F0"/>
    <w:rsid w:val="0067006C"/>
    <w:rsid w:val="00670D04"/>
    <w:rsid w:val="00671EF0"/>
    <w:rsid w:val="00675153"/>
    <w:rsid w:val="006752A0"/>
    <w:rsid w:val="00675568"/>
    <w:rsid w:val="00681D63"/>
    <w:rsid w:val="0068303C"/>
    <w:rsid w:val="00684031"/>
    <w:rsid w:val="006844A9"/>
    <w:rsid w:val="00684C21"/>
    <w:rsid w:val="00684C48"/>
    <w:rsid w:val="006851A7"/>
    <w:rsid w:val="00691DE2"/>
    <w:rsid w:val="00692EE1"/>
    <w:rsid w:val="006A0278"/>
    <w:rsid w:val="006A0CF8"/>
    <w:rsid w:val="006A1422"/>
    <w:rsid w:val="006A15F8"/>
    <w:rsid w:val="006A4B36"/>
    <w:rsid w:val="006A4FEE"/>
    <w:rsid w:val="006A5955"/>
    <w:rsid w:val="006A5E00"/>
    <w:rsid w:val="006A7188"/>
    <w:rsid w:val="006B0B5F"/>
    <w:rsid w:val="006B196C"/>
    <w:rsid w:val="006B38F3"/>
    <w:rsid w:val="006B3A83"/>
    <w:rsid w:val="006B40C2"/>
    <w:rsid w:val="006B6067"/>
    <w:rsid w:val="006B72AD"/>
    <w:rsid w:val="006C3520"/>
    <w:rsid w:val="006C6FF0"/>
    <w:rsid w:val="006D03A5"/>
    <w:rsid w:val="006D4C30"/>
    <w:rsid w:val="006D7301"/>
    <w:rsid w:val="006E055E"/>
    <w:rsid w:val="006E1810"/>
    <w:rsid w:val="006E2BB4"/>
    <w:rsid w:val="006E306D"/>
    <w:rsid w:val="006E3114"/>
    <w:rsid w:val="006F0EF0"/>
    <w:rsid w:val="006F35D4"/>
    <w:rsid w:val="006F4B8D"/>
    <w:rsid w:val="006F5CF6"/>
    <w:rsid w:val="006F7A4F"/>
    <w:rsid w:val="006F7C61"/>
    <w:rsid w:val="00703899"/>
    <w:rsid w:val="007038F4"/>
    <w:rsid w:val="00704AD0"/>
    <w:rsid w:val="0070511E"/>
    <w:rsid w:val="007119E2"/>
    <w:rsid w:val="00711C69"/>
    <w:rsid w:val="0071398F"/>
    <w:rsid w:val="007150A7"/>
    <w:rsid w:val="00715F96"/>
    <w:rsid w:val="00716B9A"/>
    <w:rsid w:val="00717994"/>
    <w:rsid w:val="00721ED5"/>
    <w:rsid w:val="00725C0C"/>
    <w:rsid w:val="0073123C"/>
    <w:rsid w:val="0073349A"/>
    <w:rsid w:val="007334E0"/>
    <w:rsid w:val="0073397F"/>
    <w:rsid w:val="00735040"/>
    <w:rsid w:val="00735F2F"/>
    <w:rsid w:val="00736CFD"/>
    <w:rsid w:val="007412E2"/>
    <w:rsid w:val="0074256F"/>
    <w:rsid w:val="007425C8"/>
    <w:rsid w:val="00742E78"/>
    <w:rsid w:val="007461A4"/>
    <w:rsid w:val="00751BCA"/>
    <w:rsid w:val="00753991"/>
    <w:rsid w:val="00753D59"/>
    <w:rsid w:val="0075684A"/>
    <w:rsid w:val="00757C95"/>
    <w:rsid w:val="00760446"/>
    <w:rsid w:val="00761B88"/>
    <w:rsid w:val="007641BD"/>
    <w:rsid w:val="007659B3"/>
    <w:rsid w:val="0076657D"/>
    <w:rsid w:val="0076690C"/>
    <w:rsid w:val="007735F6"/>
    <w:rsid w:val="007747FA"/>
    <w:rsid w:val="007758D6"/>
    <w:rsid w:val="007809ED"/>
    <w:rsid w:val="007833F8"/>
    <w:rsid w:val="00784EF7"/>
    <w:rsid w:val="00785FB6"/>
    <w:rsid w:val="0079202A"/>
    <w:rsid w:val="007928EC"/>
    <w:rsid w:val="0079454B"/>
    <w:rsid w:val="00794975"/>
    <w:rsid w:val="00794D0F"/>
    <w:rsid w:val="00795B0D"/>
    <w:rsid w:val="007A0C1E"/>
    <w:rsid w:val="007A1CAF"/>
    <w:rsid w:val="007A2072"/>
    <w:rsid w:val="007A27E2"/>
    <w:rsid w:val="007A2CC7"/>
    <w:rsid w:val="007A57F0"/>
    <w:rsid w:val="007A5C48"/>
    <w:rsid w:val="007B1406"/>
    <w:rsid w:val="007B44DC"/>
    <w:rsid w:val="007B689F"/>
    <w:rsid w:val="007C213F"/>
    <w:rsid w:val="007C30F6"/>
    <w:rsid w:val="007C3B51"/>
    <w:rsid w:val="007C44FC"/>
    <w:rsid w:val="007C5145"/>
    <w:rsid w:val="007C52E5"/>
    <w:rsid w:val="007D2481"/>
    <w:rsid w:val="007D2576"/>
    <w:rsid w:val="007D2E44"/>
    <w:rsid w:val="007D2F93"/>
    <w:rsid w:val="007D5346"/>
    <w:rsid w:val="007D5A6B"/>
    <w:rsid w:val="007D5F14"/>
    <w:rsid w:val="007D6B3C"/>
    <w:rsid w:val="007E2F1B"/>
    <w:rsid w:val="007E4EFB"/>
    <w:rsid w:val="007F03E3"/>
    <w:rsid w:val="007F679F"/>
    <w:rsid w:val="007F753E"/>
    <w:rsid w:val="007F78AD"/>
    <w:rsid w:val="00803F41"/>
    <w:rsid w:val="0080457F"/>
    <w:rsid w:val="008112EB"/>
    <w:rsid w:val="008122AF"/>
    <w:rsid w:val="008129CA"/>
    <w:rsid w:val="00813B54"/>
    <w:rsid w:val="00816A32"/>
    <w:rsid w:val="00817D38"/>
    <w:rsid w:val="00821D63"/>
    <w:rsid w:val="00822DBC"/>
    <w:rsid w:val="00824557"/>
    <w:rsid w:val="00827587"/>
    <w:rsid w:val="00830580"/>
    <w:rsid w:val="00841A41"/>
    <w:rsid w:val="00842953"/>
    <w:rsid w:val="00844287"/>
    <w:rsid w:val="0084438C"/>
    <w:rsid w:val="00844911"/>
    <w:rsid w:val="0084668E"/>
    <w:rsid w:val="00847610"/>
    <w:rsid w:val="00847C3C"/>
    <w:rsid w:val="00852050"/>
    <w:rsid w:val="008523B2"/>
    <w:rsid w:val="008529DD"/>
    <w:rsid w:val="00861F97"/>
    <w:rsid w:val="008655B8"/>
    <w:rsid w:val="00867935"/>
    <w:rsid w:val="00870255"/>
    <w:rsid w:val="00873665"/>
    <w:rsid w:val="008745E3"/>
    <w:rsid w:val="008750FB"/>
    <w:rsid w:val="00877F36"/>
    <w:rsid w:val="00883B4F"/>
    <w:rsid w:val="00891CB4"/>
    <w:rsid w:val="008924FF"/>
    <w:rsid w:val="0089357E"/>
    <w:rsid w:val="00894FBB"/>
    <w:rsid w:val="00895B16"/>
    <w:rsid w:val="008972A7"/>
    <w:rsid w:val="00897C42"/>
    <w:rsid w:val="008A1B65"/>
    <w:rsid w:val="008A4891"/>
    <w:rsid w:val="008A7E7F"/>
    <w:rsid w:val="008B10B0"/>
    <w:rsid w:val="008B1EA4"/>
    <w:rsid w:val="008B2DA1"/>
    <w:rsid w:val="008B59C4"/>
    <w:rsid w:val="008C067B"/>
    <w:rsid w:val="008C3208"/>
    <w:rsid w:val="008D00F1"/>
    <w:rsid w:val="008D23CB"/>
    <w:rsid w:val="008D3995"/>
    <w:rsid w:val="008D558F"/>
    <w:rsid w:val="008D5E41"/>
    <w:rsid w:val="008D65A3"/>
    <w:rsid w:val="008E0B7B"/>
    <w:rsid w:val="008E1A9F"/>
    <w:rsid w:val="008E3740"/>
    <w:rsid w:val="008F1A95"/>
    <w:rsid w:val="008F22C6"/>
    <w:rsid w:val="008F2710"/>
    <w:rsid w:val="008F294A"/>
    <w:rsid w:val="008F33BA"/>
    <w:rsid w:val="008F4E15"/>
    <w:rsid w:val="00900D7F"/>
    <w:rsid w:val="009076DB"/>
    <w:rsid w:val="009119DA"/>
    <w:rsid w:val="009130FB"/>
    <w:rsid w:val="00914229"/>
    <w:rsid w:val="009146EE"/>
    <w:rsid w:val="009146F1"/>
    <w:rsid w:val="00914C5E"/>
    <w:rsid w:val="00915912"/>
    <w:rsid w:val="009218DE"/>
    <w:rsid w:val="00922AAD"/>
    <w:rsid w:val="0093504D"/>
    <w:rsid w:val="0093536B"/>
    <w:rsid w:val="00937004"/>
    <w:rsid w:val="00937024"/>
    <w:rsid w:val="00940456"/>
    <w:rsid w:val="00940701"/>
    <w:rsid w:val="009412AD"/>
    <w:rsid w:val="009437C2"/>
    <w:rsid w:val="00944323"/>
    <w:rsid w:val="009445BB"/>
    <w:rsid w:val="00947AF1"/>
    <w:rsid w:val="00950D67"/>
    <w:rsid w:val="0095218B"/>
    <w:rsid w:val="00952EC9"/>
    <w:rsid w:val="00963B29"/>
    <w:rsid w:val="0096447C"/>
    <w:rsid w:val="00965626"/>
    <w:rsid w:val="00965E91"/>
    <w:rsid w:val="009678A3"/>
    <w:rsid w:val="00970806"/>
    <w:rsid w:val="00971353"/>
    <w:rsid w:val="00973DC2"/>
    <w:rsid w:val="00974BA0"/>
    <w:rsid w:val="009769F6"/>
    <w:rsid w:val="009809F0"/>
    <w:rsid w:val="00984EF3"/>
    <w:rsid w:val="00985F88"/>
    <w:rsid w:val="009861D0"/>
    <w:rsid w:val="00987633"/>
    <w:rsid w:val="009936F3"/>
    <w:rsid w:val="00993A0B"/>
    <w:rsid w:val="0099559C"/>
    <w:rsid w:val="00997D82"/>
    <w:rsid w:val="009A1542"/>
    <w:rsid w:val="009A4ABA"/>
    <w:rsid w:val="009A65D8"/>
    <w:rsid w:val="009B0A37"/>
    <w:rsid w:val="009B50B0"/>
    <w:rsid w:val="009C3C27"/>
    <w:rsid w:val="009C3CFA"/>
    <w:rsid w:val="009C42F3"/>
    <w:rsid w:val="009C579E"/>
    <w:rsid w:val="009D1307"/>
    <w:rsid w:val="009D2360"/>
    <w:rsid w:val="009D651D"/>
    <w:rsid w:val="009D6DD7"/>
    <w:rsid w:val="009D76FB"/>
    <w:rsid w:val="009D7D2A"/>
    <w:rsid w:val="009E3682"/>
    <w:rsid w:val="009E453D"/>
    <w:rsid w:val="009E49A5"/>
    <w:rsid w:val="009E746A"/>
    <w:rsid w:val="009F0541"/>
    <w:rsid w:val="009F4E3C"/>
    <w:rsid w:val="009F6D91"/>
    <w:rsid w:val="009F6FE0"/>
    <w:rsid w:val="00A009C5"/>
    <w:rsid w:val="00A045CC"/>
    <w:rsid w:val="00A04855"/>
    <w:rsid w:val="00A06B11"/>
    <w:rsid w:val="00A071C1"/>
    <w:rsid w:val="00A078A8"/>
    <w:rsid w:val="00A07F03"/>
    <w:rsid w:val="00A1041B"/>
    <w:rsid w:val="00A1163E"/>
    <w:rsid w:val="00A12324"/>
    <w:rsid w:val="00A15CD5"/>
    <w:rsid w:val="00A1625E"/>
    <w:rsid w:val="00A174F2"/>
    <w:rsid w:val="00A17BD2"/>
    <w:rsid w:val="00A17DE0"/>
    <w:rsid w:val="00A22783"/>
    <w:rsid w:val="00A25BCA"/>
    <w:rsid w:val="00A27B19"/>
    <w:rsid w:val="00A30F42"/>
    <w:rsid w:val="00A31FD6"/>
    <w:rsid w:val="00A37101"/>
    <w:rsid w:val="00A37135"/>
    <w:rsid w:val="00A371ED"/>
    <w:rsid w:val="00A40472"/>
    <w:rsid w:val="00A42A8A"/>
    <w:rsid w:val="00A52A17"/>
    <w:rsid w:val="00A54729"/>
    <w:rsid w:val="00A54D87"/>
    <w:rsid w:val="00A56522"/>
    <w:rsid w:val="00A57B46"/>
    <w:rsid w:val="00A6364B"/>
    <w:rsid w:val="00A648BB"/>
    <w:rsid w:val="00A66742"/>
    <w:rsid w:val="00A673F7"/>
    <w:rsid w:val="00A720A8"/>
    <w:rsid w:val="00A724AD"/>
    <w:rsid w:val="00A7468D"/>
    <w:rsid w:val="00A807FA"/>
    <w:rsid w:val="00A81377"/>
    <w:rsid w:val="00A81445"/>
    <w:rsid w:val="00A87281"/>
    <w:rsid w:val="00A9094D"/>
    <w:rsid w:val="00A9262A"/>
    <w:rsid w:val="00A94902"/>
    <w:rsid w:val="00A97006"/>
    <w:rsid w:val="00A97EC8"/>
    <w:rsid w:val="00AA47FA"/>
    <w:rsid w:val="00AA5B14"/>
    <w:rsid w:val="00AB33DD"/>
    <w:rsid w:val="00AB3413"/>
    <w:rsid w:val="00AB37BE"/>
    <w:rsid w:val="00AC1D21"/>
    <w:rsid w:val="00AC20F5"/>
    <w:rsid w:val="00AC3FC9"/>
    <w:rsid w:val="00AC4468"/>
    <w:rsid w:val="00AC712F"/>
    <w:rsid w:val="00AC7B42"/>
    <w:rsid w:val="00AD10D1"/>
    <w:rsid w:val="00AD79E9"/>
    <w:rsid w:val="00AE4CB5"/>
    <w:rsid w:val="00AE666C"/>
    <w:rsid w:val="00AE6A97"/>
    <w:rsid w:val="00AF6A0C"/>
    <w:rsid w:val="00AF6A67"/>
    <w:rsid w:val="00B1068A"/>
    <w:rsid w:val="00B162D6"/>
    <w:rsid w:val="00B20D03"/>
    <w:rsid w:val="00B21E65"/>
    <w:rsid w:val="00B22E00"/>
    <w:rsid w:val="00B23107"/>
    <w:rsid w:val="00B32557"/>
    <w:rsid w:val="00B336CC"/>
    <w:rsid w:val="00B35676"/>
    <w:rsid w:val="00B37871"/>
    <w:rsid w:val="00B4116B"/>
    <w:rsid w:val="00B41658"/>
    <w:rsid w:val="00B41DE5"/>
    <w:rsid w:val="00B46E63"/>
    <w:rsid w:val="00B532F0"/>
    <w:rsid w:val="00B54107"/>
    <w:rsid w:val="00B617B5"/>
    <w:rsid w:val="00B61A31"/>
    <w:rsid w:val="00B61AC3"/>
    <w:rsid w:val="00B67520"/>
    <w:rsid w:val="00B67875"/>
    <w:rsid w:val="00B70E1C"/>
    <w:rsid w:val="00B72CBD"/>
    <w:rsid w:val="00B74232"/>
    <w:rsid w:val="00B745F4"/>
    <w:rsid w:val="00B802D0"/>
    <w:rsid w:val="00B82704"/>
    <w:rsid w:val="00B832B3"/>
    <w:rsid w:val="00B85DD1"/>
    <w:rsid w:val="00B8606A"/>
    <w:rsid w:val="00B87AF9"/>
    <w:rsid w:val="00B90C09"/>
    <w:rsid w:val="00B9559A"/>
    <w:rsid w:val="00B971EF"/>
    <w:rsid w:val="00BA4FD9"/>
    <w:rsid w:val="00BB0E96"/>
    <w:rsid w:val="00BB3B7E"/>
    <w:rsid w:val="00BB43FC"/>
    <w:rsid w:val="00BB51C5"/>
    <w:rsid w:val="00BB5D91"/>
    <w:rsid w:val="00BB61F2"/>
    <w:rsid w:val="00BC453B"/>
    <w:rsid w:val="00BD7366"/>
    <w:rsid w:val="00BD763D"/>
    <w:rsid w:val="00BE016A"/>
    <w:rsid w:val="00BE0C86"/>
    <w:rsid w:val="00BE5007"/>
    <w:rsid w:val="00BE5E19"/>
    <w:rsid w:val="00BE6D46"/>
    <w:rsid w:val="00BF154B"/>
    <w:rsid w:val="00BF1739"/>
    <w:rsid w:val="00BF2BF0"/>
    <w:rsid w:val="00BF3B85"/>
    <w:rsid w:val="00BF3E03"/>
    <w:rsid w:val="00BF4C71"/>
    <w:rsid w:val="00BF6F22"/>
    <w:rsid w:val="00C05D5D"/>
    <w:rsid w:val="00C07C55"/>
    <w:rsid w:val="00C115A6"/>
    <w:rsid w:val="00C1336D"/>
    <w:rsid w:val="00C17B03"/>
    <w:rsid w:val="00C20B3E"/>
    <w:rsid w:val="00C211DC"/>
    <w:rsid w:val="00C23D4E"/>
    <w:rsid w:val="00C315FA"/>
    <w:rsid w:val="00C33A98"/>
    <w:rsid w:val="00C36B4A"/>
    <w:rsid w:val="00C378B4"/>
    <w:rsid w:val="00C41C7A"/>
    <w:rsid w:val="00C4204D"/>
    <w:rsid w:val="00C42B7A"/>
    <w:rsid w:val="00C42E47"/>
    <w:rsid w:val="00C43FC6"/>
    <w:rsid w:val="00C50B8C"/>
    <w:rsid w:val="00C578A0"/>
    <w:rsid w:val="00C60FC2"/>
    <w:rsid w:val="00C62ED0"/>
    <w:rsid w:val="00C66852"/>
    <w:rsid w:val="00C673AC"/>
    <w:rsid w:val="00C676CB"/>
    <w:rsid w:val="00C70592"/>
    <w:rsid w:val="00C712BE"/>
    <w:rsid w:val="00C72ED4"/>
    <w:rsid w:val="00C814AC"/>
    <w:rsid w:val="00C81F40"/>
    <w:rsid w:val="00C84B7B"/>
    <w:rsid w:val="00C85039"/>
    <w:rsid w:val="00C87256"/>
    <w:rsid w:val="00C929F0"/>
    <w:rsid w:val="00C93346"/>
    <w:rsid w:val="00C94CDF"/>
    <w:rsid w:val="00C979A3"/>
    <w:rsid w:val="00CA2308"/>
    <w:rsid w:val="00CA29A2"/>
    <w:rsid w:val="00CA4041"/>
    <w:rsid w:val="00CA44C6"/>
    <w:rsid w:val="00CA79F6"/>
    <w:rsid w:val="00CB0E2C"/>
    <w:rsid w:val="00CB20E6"/>
    <w:rsid w:val="00CB211F"/>
    <w:rsid w:val="00CB2A85"/>
    <w:rsid w:val="00CB52EC"/>
    <w:rsid w:val="00CC0449"/>
    <w:rsid w:val="00CC0545"/>
    <w:rsid w:val="00CC1B79"/>
    <w:rsid w:val="00CC2A05"/>
    <w:rsid w:val="00CC2A5B"/>
    <w:rsid w:val="00CC3E4C"/>
    <w:rsid w:val="00CC42AA"/>
    <w:rsid w:val="00CC5FD1"/>
    <w:rsid w:val="00CC6902"/>
    <w:rsid w:val="00CD234F"/>
    <w:rsid w:val="00CD3F46"/>
    <w:rsid w:val="00CD4460"/>
    <w:rsid w:val="00CD44E2"/>
    <w:rsid w:val="00CD54F7"/>
    <w:rsid w:val="00CD7392"/>
    <w:rsid w:val="00CE3EC4"/>
    <w:rsid w:val="00CF0778"/>
    <w:rsid w:val="00CF1242"/>
    <w:rsid w:val="00CF168E"/>
    <w:rsid w:val="00CF20E0"/>
    <w:rsid w:val="00CF292C"/>
    <w:rsid w:val="00CF3085"/>
    <w:rsid w:val="00D00B6F"/>
    <w:rsid w:val="00D03417"/>
    <w:rsid w:val="00D038A3"/>
    <w:rsid w:val="00D052C0"/>
    <w:rsid w:val="00D069BA"/>
    <w:rsid w:val="00D070A2"/>
    <w:rsid w:val="00D103A3"/>
    <w:rsid w:val="00D11FCC"/>
    <w:rsid w:val="00D12129"/>
    <w:rsid w:val="00D14482"/>
    <w:rsid w:val="00D15CD5"/>
    <w:rsid w:val="00D167C4"/>
    <w:rsid w:val="00D21C5C"/>
    <w:rsid w:val="00D223B0"/>
    <w:rsid w:val="00D25B4D"/>
    <w:rsid w:val="00D26217"/>
    <w:rsid w:val="00D32175"/>
    <w:rsid w:val="00D3561F"/>
    <w:rsid w:val="00D36D62"/>
    <w:rsid w:val="00D4097C"/>
    <w:rsid w:val="00D40AD5"/>
    <w:rsid w:val="00D41F7F"/>
    <w:rsid w:val="00D44136"/>
    <w:rsid w:val="00D4413F"/>
    <w:rsid w:val="00D4543C"/>
    <w:rsid w:val="00D4598B"/>
    <w:rsid w:val="00D47809"/>
    <w:rsid w:val="00D50952"/>
    <w:rsid w:val="00D51BD6"/>
    <w:rsid w:val="00D52F27"/>
    <w:rsid w:val="00D53D90"/>
    <w:rsid w:val="00D555BA"/>
    <w:rsid w:val="00D5652C"/>
    <w:rsid w:val="00D575D6"/>
    <w:rsid w:val="00D57699"/>
    <w:rsid w:val="00D576FA"/>
    <w:rsid w:val="00D6208E"/>
    <w:rsid w:val="00D63FA4"/>
    <w:rsid w:val="00D645E8"/>
    <w:rsid w:val="00D7119F"/>
    <w:rsid w:val="00D7728F"/>
    <w:rsid w:val="00D77A90"/>
    <w:rsid w:val="00D80F26"/>
    <w:rsid w:val="00D823B1"/>
    <w:rsid w:val="00D828F3"/>
    <w:rsid w:val="00D86390"/>
    <w:rsid w:val="00D929D8"/>
    <w:rsid w:val="00D9503D"/>
    <w:rsid w:val="00DA58C0"/>
    <w:rsid w:val="00DA5913"/>
    <w:rsid w:val="00DB03A9"/>
    <w:rsid w:val="00DB1A7C"/>
    <w:rsid w:val="00DB2F6D"/>
    <w:rsid w:val="00DB37CE"/>
    <w:rsid w:val="00DB4C56"/>
    <w:rsid w:val="00DB52B3"/>
    <w:rsid w:val="00DB5AE3"/>
    <w:rsid w:val="00DB5DA2"/>
    <w:rsid w:val="00DB684B"/>
    <w:rsid w:val="00DB69E2"/>
    <w:rsid w:val="00DB783D"/>
    <w:rsid w:val="00DC29FC"/>
    <w:rsid w:val="00DC69CF"/>
    <w:rsid w:val="00DD3B08"/>
    <w:rsid w:val="00DD49AF"/>
    <w:rsid w:val="00DD4BD6"/>
    <w:rsid w:val="00DD4C70"/>
    <w:rsid w:val="00DD64CA"/>
    <w:rsid w:val="00DD68C0"/>
    <w:rsid w:val="00DE39CB"/>
    <w:rsid w:val="00DE5845"/>
    <w:rsid w:val="00DE5F37"/>
    <w:rsid w:val="00DE67E0"/>
    <w:rsid w:val="00DE796A"/>
    <w:rsid w:val="00DF4171"/>
    <w:rsid w:val="00E0004B"/>
    <w:rsid w:val="00E00B8C"/>
    <w:rsid w:val="00E01F28"/>
    <w:rsid w:val="00E02113"/>
    <w:rsid w:val="00E02963"/>
    <w:rsid w:val="00E02D3B"/>
    <w:rsid w:val="00E03C1D"/>
    <w:rsid w:val="00E03CEE"/>
    <w:rsid w:val="00E0422E"/>
    <w:rsid w:val="00E047EF"/>
    <w:rsid w:val="00E06586"/>
    <w:rsid w:val="00E1074D"/>
    <w:rsid w:val="00E10A90"/>
    <w:rsid w:val="00E11304"/>
    <w:rsid w:val="00E11407"/>
    <w:rsid w:val="00E12558"/>
    <w:rsid w:val="00E12EEB"/>
    <w:rsid w:val="00E13AA5"/>
    <w:rsid w:val="00E1539A"/>
    <w:rsid w:val="00E17CAF"/>
    <w:rsid w:val="00E25BAA"/>
    <w:rsid w:val="00E30EDA"/>
    <w:rsid w:val="00E32DC7"/>
    <w:rsid w:val="00E3460B"/>
    <w:rsid w:val="00E34F61"/>
    <w:rsid w:val="00E43403"/>
    <w:rsid w:val="00E44355"/>
    <w:rsid w:val="00E5114F"/>
    <w:rsid w:val="00E560E2"/>
    <w:rsid w:val="00E56DD9"/>
    <w:rsid w:val="00E57B24"/>
    <w:rsid w:val="00E6504E"/>
    <w:rsid w:val="00E65F5E"/>
    <w:rsid w:val="00E71A9D"/>
    <w:rsid w:val="00E732C1"/>
    <w:rsid w:val="00E73B21"/>
    <w:rsid w:val="00E7552A"/>
    <w:rsid w:val="00E76AF3"/>
    <w:rsid w:val="00E8037A"/>
    <w:rsid w:val="00E80C28"/>
    <w:rsid w:val="00E840C5"/>
    <w:rsid w:val="00E85295"/>
    <w:rsid w:val="00E85E22"/>
    <w:rsid w:val="00E87B08"/>
    <w:rsid w:val="00E9095E"/>
    <w:rsid w:val="00E915DE"/>
    <w:rsid w:val="00E94646"/>
    <w:rsid w:val="00E94698"/>
    <w:rsid w:val="00E94B8C"/>
    <w:rsid w:val="00E975B2"/>
    <w:rsid w:val="00E97874"/>
    <w:rsid w:val="00EA00C3"/>
    <w:rsid w:val="00EA0902"/>
    <w:rsid w:val="00EA6B72"/>
    <w:rsid w:val="00EA79AB"/>
    <w:rsid w:val="00EB111F"/>
    <w:rsid w:val="00EB3322"/>
    <w:rsid w:val="00EB6AB7"/>
    <w:rsid w:val="00EC204B"/>
    <w:rsid w:val="00ED1D83"/>
    <w:rsid w:val="00EE0578"/>
    <w:rsid w:val="00EE5A9E"/>
    <w:rsid w:val="00EE6976"/>
    <w:rsid w:val="00EE697B"/>
    <w:rsid w:val="00EF339A"/>
    <w:rsid w:val="00EF3B4D"/>
    <w:rsid w:val="00F06642"/>
    <w:rsid w:val="00F12AB3"/>
    <w:rsid w:val="00F1415F"/>
    <w:rsid w:val="00F15A46"/>
    <w:rsid w:val="00F2105A"/>
    <w:rsid w:val="00F22559"/>
    <w:rsid w:val="00F25E15"/>
    <w:rsid w:val="00F25E7D"/>
    <w:rsid w:val="00F30ACF"/>
    <w:rsid w:val="00F31AA8"/>
    <w:rsid w:val="00F31D04"/>
    <w:rsid w:val="00F3657C"/>
    <w:rsid w:val="00F36F45"/>
    <w:rsid w:val="00F419AB"/>
    <w:rsid w:val="00F44A65"/>
    <w:rsid w:val="00F53BD2"/>
    <w:rsid w:val="00F54BFA"/>
    <w:rsid w:val="00F558BE"/>
    <w:rsid w:val="00F60A83"/>
    <w:rsid w:val="00F612EE"/>
    <w:rsid w:val="00F6260B"/>
    <w:rsid w:val="00F627D8"/>
    <w:rsid w:val="00F63FBD"/>
    <w:rsid w:val="00F65612"/>
    <w:rsid w:val="00F6626A"/>
    <w:rsid w:val="00F66518"/>
    <w:rsid w:val="00F7398D"/>
    <w:rsid w:val="00F741CF"/>
    <w:rsid w:val="00F76753"/>
    <w:rsid w:val="00F811C6"/>
    <w:rsid w:val="00F832C6"/>
    <w:rsid w:val="00F839C1"/>
    <w:rsid w:val="00F84EB8"/>
    <w:rsid w:val="00F8548C"/>
    <w:rsid w:val="00F86317"/>
    <w:rsid w:val="00F90250"/>
    <w:rsid w:val="00F90C6D"/>
    <w:rsid w:val="00F95E79"/>
    <w:rsid w:val="00F96DD1"/>
    <w:rsid w:val="00F97DEB"/>
    <w:rsid w:val="00FA0BD6"/>
    <w:rsid w:val="00FA0EB5"/>
    <w:rsid w:val="00FA1330"/>
    <w:rsid w:val="00FA29FB"/>
    <w:rsid w:val="00FA47F4"/>
    <w:rsid w:val="00FB0197"/>
    <w:rsid w:val="00FB455B"/>
    <w:rsid w:val="00FB5A38"/>
    <w:rsid w:val="00FB695F"/>
    <w:rsid w:val="00FB6A55"/>
    <w:rsid w:val="00FB6FA1"/>
    <w:rsid w:val="00FB76E0"/>
    <w:rsid w:val="00FB7A0A"/>
    <w:rsid w:val="00FB7EE2"/>
    <w:rsid w:val="00FC1F73"/>
    <w:rsid w:val="00FC22D5"/>
    <w:rsid w:val="00FC3B7B"/>
    <w:rsid w:val="00FC51A3"/>
    <w:rsid w:val="00FC6309"/>
    <w:rsid w:val="00FC6F66"/>
    <w:rsid w:val="00FD0355"/>
    <w:rsid w:val="00FD559E"/>
    <w:rsid w:val="00FE0A92"/>
    <w:rsid w:val="00FE77DC"/>
    <w:rsid w:val="00FF33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C55A1A2"/>
  <w15:docId w15:val="{5BE40539-6632-4520-900C-04664F665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iPriority="0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0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D59"/>
    <w:pPr>
      <w:spacing w:after="120"/>
      <w:ind w:firstLine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D5652C"/>
    <w:pPr>
      <w:keepNext/>
      <w:pBdr>
        <w:bottom w:val="single" w:sz="12" w:space="1" w:color="1E3054" w:themeColor="accent1" w:themeShade="BF"/>
      </w:pBdr>
      <w:spacing w:before="240" w:after="80"/>
      <w:outlineLvl w:val="0"/>
    </w:pPr>
    <w:rPr>
      <w:rFonts w:asciiTheme="majorHAnsi" w:eastAsiaTheme="majorEastAsia" w:hAnsiTheme="majorHAnsi" w:cstheme="majorBidi"/>
      <w:b/>
      <w:bCs/>
      <w:color w:val="1E3054" w:themeColor="accent1" w:themeShade="BF"/>
      <w:sz w:val="28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5039"/>
    <w:pPr>
      <w:keepNext/>
      <w:numPr>
        <w:numId w:val="2"/>
      </w:numPr>
      <w:pBdr>
        <w:bottom w:val="single" w:sz="4" w:space="1" w:color="auto"/>
      </w:pBdr>
      <w:spacing w:before="240" w:after="80"/>
      <w:ind w:left="360"/>
      <w:outlineLvl w:val="1"/>
    </w:pPr>
    <w:rPr>
      <w:rFonts w:asciiTheme="majorHAnsi" w:eastAsiaTheme="majorEastAsia" w:hAnsiTheme="majorHAnsi" w:cstheme="majorBidi"/>
      <w:b/>
      <w:color w:val="1E3054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5039"/>
    <w:pPr>
      <w:keepNext/>
      <w:spacing w:before="200" w:after="80"/>
      <w:outlineLvl w:val="2"/>
    </w:pPr>
    <w:rPr>
      <w:rFonts w:asciiTheme="majorHAnsi" w:eastAsiaTheme="majorEastAsia" w:hAnsiTheme="majorHAnsi" w:cstheme="majorBidi"/>
      <w:color w:val="294171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85039"/>
    <w:pPr>
      <w:pBdr>
        <w:bottom w:val="single" w:sz="4" w:space="2" w:color="96ACD9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294171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13780F"/>
    <w:pPr>
      <w:numPr>
        <w:ilvl w:val="4"/>
        <w:numId w:val="1"/>
      </w:numPr>
      <w:spacing w:before="200" w:after="80"/>
      <w:outlineLvl w:val="4"/>
    </w:pPr>
    <w:rPr>
      <w:rFonts w:asciiTheme="majorHAnsi" w:eastAsiaTheme="majorEastAsia" w:hAnsiTheme="majorHAnsi" w:cstheme="majorBidi"/>
      <w:color w:val="294171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780F"/>
    <w:pPr>
      <w:numPr>
        <w:ilvl w:val="5"/>
        <w:numId w:val="1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294171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780F"/>
    <w:pPr>
      <w:numPr>
        <w:ilvl w:val="6"/>
        <w:numId w:val="1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8E887C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780F"/>
    <w:pPr>
      <w:numPr>
        <w:ilvl w:val="7"/>
        <w:numId w:val="1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8E887C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780F"/>
    <w:pPr>
      <w:numPr>
        <w:ilvl w:val="8"/>
        <w:numId w:val="1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8E887C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627D8"/>
    <w:pPr>
      <w:spacing w:after="0"/>
      <w:ind w:left="288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A2308"/>
    <w:rPr>
      <w:rFonts w:asciiTheme="majorHAnsi" w:eastAsiaTheme="majorEastAsia" w:hAnsiTheme="majorHAnsi" w:cstheme="majorBidi"/>
      <w:b/>
      <w:bCs/>
      <w:color w:val="1E3054" w:themeColor="accent1" w:themeShade="BF"/>
      <w:sz w:val="28"/>
      <w:szCs w:val="24"/>
    </w:rPr>
  </w:style>
  <w:style w:type="paragraph" w:styleId="Title">
    <w:name w:val="Title"/>
    <w:basedOn w:val="Normal"/>
    <w:next w:val="Normal"/>
    <w:link w:val="TitleChar"/>
    <w:qFormat/>
    <w:rsid w:val="0013780F"/>
    <w:pPr>
      <w:pBdr>
        <w:top w:val="single" w:sz="8" w:space="10" w:color="7C98CF" w:themeColor="accent1" w:themeTint="7F"/>
        <w:bottom w:val="single" w:sz="24" w:space="15" w:color="8E887C" w:themeColor="accent3"/>
      </w:pBdr>
      <w:jc w:val="center"/>
    </w:pPr>
    <w:rPr>
      <w:rFonts w:asciiTheme="majorHAnsi" w:eastAsiaTheme="majorEastAsia" w:hAnsiTheme="majorHAnsi" w:cstheme="majorBidi"/>
      <w:i/>
      <w:iCs/>
      <w:color w:val="142038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rsid w:val="0013780F"/>
    <w:rPr>
      <w:rFonts w:asciiTheme="majorHAnsi" w:eastAsiaTheme="majorEastAsia" w:hAnsiTheme="majorHAnsi" w:cstheme="majorBidi"/>
      <w:i/>
      <w:iCs/>
      <w:color w:val="142038" w:themeColor="accent1" w:themeShade="7F"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rsid w:val="00C85039"/>
    <w:rPr>
      <w:rFonts w:asciiTheme="majorHAnsi" w:eastAsiaTheme="majorEastAsia" w:hAnsiTheme="majorHAnsi" w:cstheme="majorBidi"/>
      <w:b/>
      <w:color w:val="1E3054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13B54"/>
    <w:rPr>
      <w:rFonts w:asciiTheme="majorHAnsi" w:eastAsiaTheme="majorEastAsia" w:hAnsiTheme="majorHAnsi" w:cstheme="majorBidi"/>
      <w:color w:val="294171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3780F"/>
    <w:rPr>
      <w:rFonts w:asciiTheme="majorHAnsi" w:eastAsiaTheme="majorEastAsia" w:hAnsiTheme="majorHAnsi" w:cstheme="majorBidi"/>
      <w:i/>
      <w:iCs/>
      <w:color w:val="294171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780F"/>
    <w:rPr>
      <w:rFonts w:asciiTheme="majorHAnsi" w:eastAsiaTheme="majorEastAsia" w:hAnsiTheme="majorHAnsi" w:cstheme="majorBidi"/>
      <w:color w:val="294171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780F"/>
    <w:rPr>
      <w:rFonts w:asciiTheme="majorHAnsi" w:eastAsiaTheme="majorEastAsia" w:hAnsiTheme="majorHAnsi" w:cstheme="majorBidi"/>
      <w:i/>
      <w:iCs/>
      <w:color w:val="294171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780F"/>
    <w:rPr>
      <w:rFonts w:asciiTheme="majorHAnsi" w:eastAsiaTheme="majorEastAsia" w:hAnsiTheme="majorHAnsi" w:cstheme="majorBidi"/>
      <w:b/>
      <w:bCs/>
      <w:color w:val="8E887C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780F"/>
    <w:rPr>
      <w:rFonts w:asciiTheme="majorHAnsi" w:eastAsiaTheme="majorEastAsia" w:hAnsiTheme="majorHAnsi" w:cstheme="majorBidi"/>
      <w:b/>
      <w:bCs/>
      <w:i/>
      <w:iCs/>
      <w:color w:val="8E887C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780F"/>
    <w:rPr>
      <w:rFonts w:asciiTheme="majorHAnsi" w:eastAsiaTheme="majorEastAsia" w:hAnsiTheme="majorHAnsi" w:cstheme="majorBidi"/>
      <w:i/>
      <w:iCs/>
      <w:color w:val="8E887C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3780F"/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7BAE"/>
    <w:pPr>
      <w:spacing w:before="200" w:after="480"/>
      <w:jc w:val="right"/>
    </w:pPr>
    <w:rPr>
      <w:i/>
      <w:iCs/>
      <w:color w:val="2F8D5E"/>
      <w:sz w:val="5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17BAE"/>
    <w:rPr>
      <w:i/>
      <w:iCs/>
      <w:color w:val="2F8D5E"/>
      <w:sz w:val="52"/>
      <w:szCs w:val="24"/>
    </w:rPr>
  </w:style>
  <w:style w:type="character" w:styleId="Strong">
    <w:name w:val="Strong"/>
    <w:basedOn w:val="DefaultParagraphFont"/>
    <w:uiPriority w:val="22"/>
    <w:qFormat/>
    <w:rsid w:val="0013780F"/>
    <w:rPr>
      <w:b/>
      <w:bCs/>
      <w:spacing w:val="0"/>
    </w:rPr>
  </w:style>
  <w:style w:type="character" w:styleId="Emphasis">
    <w:name w:val="Emphasis"/>
    <w:uiPriority w:val="20"/>
    <w:qFormat/>
    <w:rsid w:val="0013780F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13780F"/>
  </w:style>
  <w:style w:type="character" w:customStyle="1" w:styleId="NoSpacingChar">
    <w:name w:val="No Spacing Char"/>
    <w:basedOn w:val="DefaultParagraphFont"/>
    <w:link w:val="NoSpacing"/>
    <w:uiPriority w:val="1"/>
    <w:rsid w:val="0013780F"/>
  </w:style>
  <w:style w:type="paragraph" w:styleId="Quote">
    <w:name w:val="Quote"/>
    <w:aliases w:val="CODE"/>
    <w:basedOn w:val="Normal"/>
    <w:next w:val="Normal"/>
    <w:link w:val="QuoteChar"/>
    <w:uiPriority w:val="29"/>
    <w:qFormat/>
    <w:rsid w:val="0013780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aliases w:val="CODE Char"/>
    <w:basedOn w:val="DefaultParagraphFont"/>
    <w:link w:val="Quote"/>
    <w:uiPriority w:val="29"/>
    <w:rsid w:val="0013780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AB1"/>
    <w:pPr>
      <w:pBdr>
        <w:top w:val="single" w:sz="36" w:space="1" w:color="294171" w:themeColor="accent1"/>
        <w:left w:val="single" w:sz="36" w:space="4" w:color="294171" w:themeColor="accent1"/>
        <w:bottom w:val="single" w:sz="36" w:space="1" w:color="294171" w:themeColor="accent1"/>
        <w:right w:val="single" w:sz="36" w:space="4" w:color="294171" w:themeColor="accent1"/>
      </w:pBdr>
      <w:shd w:val="clear" w:color="auto" w:fill="336600"/>
      <w:spacing w:before="240" w:after="240"/>
      <w:ind w:left="1440" w:right="1440"/>
      <w:textboxTightWrap w:val="allLines"/>
    </w:pPr>
    <w:rPr>
      <w:rFonts w:asciiTheme="majorHAnsi" w:eastAsiaTheme="majorEastAsia" w:hAnsiTheme="majorHAnsi" w:cstheme="majorBidi"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AB1"/>
    <w:rPr>
      <w:rFonts w:asciiTheme="majorHAnsi" w:eastAsiaTheme="majorEastAsia" w:hAnsiTheme="majorHAnsi" w:cstheme="majorBidi"/>
      <w:iCs/>
      <w:color w:val="FFFFFF" w:themeColor="background1"/>
      <w:sz w:val="24"/>
      <w:szCs w:val="24"/>
      <w:shd w:val="clear" w:color="auto" w:fill="336600"/>
    </w:rPr>
  </w:style>
  <w:style w:type="character" w:styleId="SubtleEmphasis">
    <w:name w:val="Subtle Emphasis"/>
    <w:uiPriority w:val="19"/>
    <w:qFormat/>
    <w:rsid w:val="0013780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13780F"/>
    <w:rPr>
      <w:b/>
      <w:bCs/>
      <w:i/>
      <w:iCs/>
      <w:color w:val="294171" w:themeColor="accent1"/>
      <w:sz w:val="22"/>
      <w:szCs w:val="22"/>
    </w:rPr>
  </w:style>
  <w:style w:type="character" w:styleId="SubtleReference">
    <w:name w:val="Subtle Reference"/>
    <w:uiPriority w:val="31"/>
    <w:qFormat/>
    <w:rsid w:val="0013780F"/>
    <w:rPr>
      <w:color w:val="auto"/>
      <w:u w:val="single" w:color="8E887C" w:themeColor="accent3"/>
    </w:rPr>
  </w:style>
  <w:style w:type="character" w:styleId="IntenseReference">
    <w:name w:val="Intense Reference"/>
    <w:basedOn w:val="DefaultParagraphFont"/>
    <w:uiPriority w:val="32"/>
    <w:qFormat/>
    <w:rsid w:val="0013780F"/>
    <w:rPr>
      <w:b/>
      <w:bCs/>
      <w:color w:val="6A655C" w:themeColor="accent3" w:themeShade="BF"/>
      <w:u w:val="single" w:color="8E887C" w:themeColor="accent3"/>
    </w:rPr>
  </w:style>
  <w:style w:type="character" w:styleId="BookTitle">
    <w:name w:val="Book Title"/>
    <w:aliases w:val="CODE-Block"/>
    <w:basedOn w:val="NoSpacingChar"/>
    <w:uiPriority w:val="33"/>
    <w:rsid w:val="002273C6"/>
    <w:rPr>
      <w:rFonts w:ascii="Consolas" w:hAnsi="Consolas" w:cstheme="majorBidi"/>
      <w:b w:val="0"/>
      <w:bCs/>
      <w:i w:val="0"/>
      <w:iCs/>
      <w:color w:val="4A6499" w:themeColor="accent2" w:themeShade="BF"/>
      <w:sz w:val="12"/>
      <w:bdr w:val="none" w:sz="0" w:space="0" w:color="auto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0C1475"/>
    <w:pPr>
      <w:spacing w:before="0" w:after="240"/>
      <w:outlineLvl w:val="9"/>
    </w:pPr>
    <w:rPr>
      <w:color w:val="002060"/>
      <w:lang w:bidi="en-US"/>
    </w:rPr>
  </w:style>
  <w:style w:type="paragraph" w:customStyle="1" w:styleId="TableHead">
    <w:name w:val="Table Head"/>
    <w:basedOn w:val="BodyText"/>
    <w:rsid w:val="0013780F"/>
    <w:pPr>
      <w:keepNext/>
      <w:keepLines/>
      <w:spacing w:before="40" w:after="40" w:line="240" w:lineRule="exact"/>
      <w:ind w:left="432"/>
      <w:jc w:val="center"/>
    </w:pPr>
    <w:rPr>
      <w:rFonts w:ascii="Arial" w:eastAsia="Times New Roman" w:hAnsi="Arial" w:cs="Times New Roman"/>
      <w:b/>
      <w:i/>
    </w:rPr>
  </w:style>
  <w:style w:type="paragraph" w:styleId="BodyText">
    <w:name w:val="Body Text"/>
    <w:basedOn w:val="Normal"/>
    <w:link w:val="BodyTextChar"/>
    <w:unhideWhenUsed/>
    <w:rsid w:val="0013780F"/>
  </w:style>
  <w:style w:type="character" w:customStyle="1" w:styleId="BodyTextChar">
    <w:name w:val="Body Text Char"/>
    <w:basedOn w:val="DefaultParagraphFont"/>
    <w:link w:val="BodyText"/>
    <w:rsid w:val="0013780F"/>
  </w:style>
  <w:style w:type="paragraph" w:styleId="TOC1">
    <w:name w:val="toc 1"/>
    <w:basedOn w:val="Normal"/>
    <w:next w:val="Normal"/>
    <w:autoRedefine/>
    <w:uiPriority w:val="39"/>
    <w:unhideWhenUsed/>
    <w:qFormat/>
    <w:rsid w:val="00D44136"/>
    <w:pPr>
      <w:framePr w:hSpace="180" w:wrap="around" w:vAnchor="text" w:hAnchor="margin" w:y="-1872"/>
      <w:tabs>
        <w:tab w:val="left" w:pos="880"/>
        <w:tab w:val="right" w:leader="dot" w:pos="10142"/>
      </w:tabs>
      <w:spacing w:before="240" w:after="0"/>
    </w:pPr>
    <w:rPr>
      <w:rFonts w:eastAsia="Times New Roman"/>
      <w:b/>
      <w:color w:val="003366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780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80F"/>
    <w:rPr>
      <w:rFonts w:ascii="Lucida Grande" w:hAnsi="Lucida Grande" w:cs="Lucida Grande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273C6"/>
    <w:pPr>
      <w:tabs>
        <w:tab w:val="left" w:pos="1100"/>
        <w:tab w:val="right" w:leader="dot" w:pos="10142"/>
      </w:tabs>
      <w:spacing w:after="0"/>
      <w:ind w:left="216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C62ED0"/>
    <w:pPr>
      <w:spacing w:after="0"/>
      <w:ind w:left="446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13780F"/>
    <w:pPr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3780F"/>
    <w:pPr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3780F"/>
    <w:pPr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3780F"/>
    <w:pPr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3780F"/>
    <w:pPr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3780F"/>
    <w:pPr>
      <w:ind w:left="176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2780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780A"/>
  </w:style>
  <w:style w:type="paragraph" w:styleId="Footer">
    <w:name w:val="footer"/>
    <w:basedOn w:val="Normal"/>
    <w:link w:val="FooterChar"/>
    <w:unhideWhenUsed/>
    <w:rsid w:val="0042780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780A"/>
  </w:style>
  <w:style w:type="table" w:styleId="TableGrid">
    <w:name w:val="Table Grid"/>
    <w:basedOn w:val="TableNormal"/>
    <w:rsid w:val="000E66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Grid-Accent11">
    <w:name w:val="Light Grid - Accent 11"/>
    <w:basedOn w:val="TableNormal"/>
    <w:uiPriority w:val="62"/>
    <w:rsid w:val="000E6624"/>
    <w:tblPr>
      <w:tblStyleRowBandSize w:val="1"/>
      <w:tblStyleColBandSize w:val="1"/>
      <w:tblBorders>
        <w:top w:val="single" w:sz="8" w:space="0" w:color="294171" w:themeColor="accent1"/>
        <w:left w:val="single" w:sz="8" w:space="0" w:color="294171" w:themeColor="accent1"/>
        <w:bottom w:val="single" w:sz="8" w:space="0" w:color="294171" w:themeColor="accent1"/>
        <w:right w:val="single" w:sz="8" w:space="0" w:color="294171" w:themeColor="accent1"/>
        <w:insideH w:val="single" w:sz="8" w:space="0" w:color="294171" w:themeColor="accent1"/>
        <w:insideV w:val="single" w:sz="8" w:space="0" w:color="29417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94171" w:themeColor="accent1"/>
          <w:left w:val="single" w:sz="8" w:space="0" w:color="294171" w:themeColor="accent1"/>
          <w:bottom w:val="single" w:sz="18" w:space="0" w:color="294171" w:themeColor="accent1"/>
          <w:right w:val="single" w:sz="8" w:space="0" w:color="294171" w:themeColor="accent1"/>
          <w:insideH w:val="nil"/>
          <w:insideV w:val="single" w:sz="8" w:space="0" w:color="29417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94171" w:themeColor="accent1"/>
          <w:left w:val="single" w:sz="8" w:space="0" w:color="294171" w:themeColor="accent1"/>
          <w:bottom w:val="single" w:sz="8" w:space="0" w:color="294171" w:themeColor="accent1"/>
          <w:right w:val="single" w:sz="8" w:space="0" w:color="294171" w:themeColor="accent1"/>
          <w:insideH w:val="nil"/>
          <w:insideV w:val="single" w:sz="8" w:space="0" w:color="29417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94171" w:themeColor="accent1"/>
          <w:left w:val="single" w:sz="8" w:space="0" w:color="294171" w:themeColor="accent1"/>
          <w:bottom w:val="single" w:sz="8" w:space="0" w:color="294171" w:themeColor="accent1"/>
          <w:right w:val="single" w:sz="8" w:space="0" w:color="294171" w:themeColor="accent1"/>
        </w:tcBorders>
      </w:tcPr>
    </w:tblStylePr>
    <w:tblStylePr w:type="band1Vert">
      <w:tblPr/>
      <w:tcPr>
        <w:tcBorders>
          <w:top w:val="single" w:sz="8" w:space="0" w:color="294171" w:themeColor="accent1"/>
          <w:left w:val="single" w:sz="8" w:space="0" w:color="294171" w:themeColor="accent1"/>
          <w:bottom w:val="single" w:sz="8" w:space="0" w:color="294171" w:themeColor="accent1"/>
          <w:right w:val="single" w:sz="8" w:space="0" w:color="294171" w:themeColor="accent1"/>
        </w:tcBorders>
        <w:shd w:val="clear" w:color="auto" w:fill="BECCE7" w:themeFill="accent1" w:themeFillTint="3F"/>
      </w:tcPr>
    </w:tblStylePr>
    <w:tblStylePr w:type="band1Horz">
      <w:tblPr/>
      <w:tcPr>
        <w:tcBorders>
          <w:top w:val="single" w:sz="8" w:space="0" w:color="294171" w:themeColor="accent1"/>
          <w:left w:val="single" w:sz="8" w:space="0" w:color="294171" w:themeColor="accent1"/>
          <w:bottom w:val="single" w:sz="8" w:space="0" w:color="294171" w:themeColor="accent1"/>
          <w:right w:val="single" w:sz="8" w:space="0" w:color="294171" w:themeColor="accent1"/>
          <w:insideV w:val="single" w:sz="8" w:space="0" w:color="294171" w:themeColor="accent1"/>
        </w:tcBorders>
        <w:shd w:val="clear" w:color="auto" w:fill="BECCE7" w:themeFill="accent1" w:themeFillTint="3F"/>
      </w:tcPr>
    </w:tblStylePr>
    <w:tblStylePr w:type="band2Horz">
      <w:tblPr/>
      <w:tcPr>
        <w:tcBorders>
          <w:top w:val="single" w:sz="8" w:space="0" w:color="294171" w:themeColor="accent1"/>
          <w:left w:val="single" w:sz="8" w:space="0" w:color="294171" w:themeColor="accent1"/>
          <w:bottom w:val="single" w:sz="8" w:space="0" w:color="294171" w:themeColor="accent1"/>
          <w:right w:val="single" w:sz="8" w:space="0" w:color="294171" w:themeColor="accent1"/>
          <w:insideV w:val="single" w:sz="8" w:space="0" w:color="294171" w:themeColor="accent1"/>
        </w:tcBorders>
      </w:tcPr>
    </w:tblStylePr>
  </w:style>
  <w:style w:type="table" w:styleId="MediumShading2-Accent2">
    <w:name w:val="Medium Shading 2 Accent 2"/>
    <w:basedOn w:val="TableNormal"/>
    <w:uiPriority w:val="64"/>
    <w:rsid w:val="000E662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48C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48C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48C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0E662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94171" w:themeColor="accent1"/>
        <w:left w:val="single" w:sz="8" w:space="0" w:color="294171" w:themeColor="accent1"/>
        <w:bottom w:val="single" w:sz="8" w:space="0" w:color="294171" w:themeColor="accent1"/>
        <w:right w:val="single" w:sz="8" w:space="0" w:color="29417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9417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294171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9417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9417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ECCE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ECCE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Hyperlink">
    <w:name w:val="Hyperlink"/>
    <w:basedOn w:val="DefaultParagraphFont"/>
    <w:unhideWhenUsed/>
    <w:rsid w:val="00681D63"/>
    <w:rPr>
      <w:color w:val="0000FF"/>
      <w:u w:val="single"/>
    </w:rPr>
  </w:style>
  <w:style w:type="paragraph" w:customStyle="1" w:styleId="StyleTemplateGuideArial10pt">
    <w:name w:val="Style TemplateGuide + Arial 10 pt"/>
    <w:basedOn w:val="Normal"/>
    <w:rsid w:val="00681D63"/>
    <w:pPr>
      <w:keepLines/>
    </w:pPr>
    <w:rPr>
      <w:rFonts w:ascii="Arial" w:eastAsia="Times New Roman" w:hAnsi="Arial"/>
      <w:i/>
      <w:iCs/>
      <w:color w:val="0000FF"/>
    </w:rPr>
  </w:style>
  <w:style w:type="paragraph" w:customStyle="1" w:styleId="StyleArialBoldBefore3ptAfter3pt">
    <w:name w:val="Style Arial Bold Before:  3 pt After:  3 pt"/>
    <w:basedOn w:val="Normal"/>
    <w:rsid w:val="00681D63"/>
    <w:pPr>
      <w:spacing w:before="60" w:after="60" w:line="280" w:lineRule="atLeast"/>
    </w:pPr>
    <w:rPr>
      <w:rFonts w:ascii="Arial" w:eastAsia="Times New Roman" w:hAnsi="Arial"/>
      <w:b/>
      <w:bCs/>
    </w:rPr>
  </w:style>
  <w:style w:type="paragraph" w:customStyle="1" w:styleId="Question">
    <w:name w:val="Question"/>
    <w:basedOn w:val="Normal"/>
    <w:rsid w:val="00681D63"/>
    <w:pPr>
      <w:tabs>
        <w:tab w:val="left" w:leader="underscore" w:pos="9360"/>
      </w:tabs>
      <w:spacing w:before="240"/>
      <w:ind w:left="360" w:hanging="360"/>
    </w:pPr>
    <w:rPr>
      <w:rFonts w:ascii="Arial" w:eastAsia="Times New Roman" w:hAnsi="Arial"/>
      <w:sz w:val="24"/>
    </w:rPr>
  </w:style>
  <w:style w:type="paragraph" w:styleId="BodyText2">
    <w:name w:val="Body Text 2"/>
    <w:basedOn w:val="Normal"/>
    <w:link w:val="BodyText2Char"/>
    <w:uiPriority w:val="99"/>
    <w:unhideWhenUsed/>
    <w:rsid w:val="00681D63"/>
    <w:pPr>
      <w:spacing w:line="480" w:lineRule="auto"/>
    </w:pPr>
    <w:rPr>
      <w:rFonts w:eastAsiaTheme="minorHAnsi"/>
    </w:rPr>
  </w:style>
  <w:style w:type="character" w:customStyle="1" w:styleId="BodyText2Char">
    <w:name w:val="Body Text 2 Char"/>
    <w:basedOn w:val="DefaultParagraphFont"/>
    <w:link w:val="BodyText2"/>
    <w:uiPriority w:val="99"/>
    <w:rsid w:val="00681D63"/>
    <w:rPr>
      <w:rFonts w:eastAsiaTheme="minorHAnsi"/>
    </w:rPr>
  </w:style>
  <w:style w:type="paragraph" w:customStyle="1" w:styleId="Body1">
    <w:name w:val="*Body 1"/>
    <w:link w:val="Body1Char"/>
    <w:rsid w:val="00681D63"/>
    <w:pPr>
      <w:spacing w:after="120"/>
    </w:pPr>
    <w:rPr>
      <w:rFonts w:ascii="Arial" w:eastAsia="Times New Roman" w:hAnsi="Arial"/>
    </w:rPr>
  </w:style>
  <w:style w:type="character" w:customStyle="1" w:styleId="Body1Char">
    <w:name w:val="*Body 1 Char"/>
    <w:basedOn w:val="DefaultParagraphFont"/>
    <w:link w:val="Body1"/>
    <w:rsid w:val="00681D63"/>
    <w:rPr>
      <w:rFonts w:ascii="Arial" w:eastAsia="Times New Roman" w:hAnsi="Arial"/>
    </w:rPr>
  </w:style>
  <w:style w:type="table" w:styleId="MediumGrid3-Accent2">
    <w:name w:val="Medium Grid 3 Accent 2"/>
    <w:basedOn w:val="TableNormal"/>
    <w:uiPriority w:val="60"/>
    <w:rsid w:val="00681D6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2EE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48C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48C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48C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48C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C5D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C5DD" w:themeFill="accent2" w:themeFillTint="7F"/>
      </w:tcPr>
    </w:tblStylePr>
  </w:style>
  <w:style w:type="table" w:styleId="MediumShading2-Accent3">
    <w:name w:val="Medium Shading 2 Accent 3"/>
    <w:basedOn w:val="TableNormal"/>
    <w:uiPriority w:val="64"/>
    <w:rsid w:val="00681D6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887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887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887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ghtGrid1">
    <w:name w:val="Light Grid1"/>
    <w:basedOn w:val="TableNormal"/>
    <w:uiPriority w:val="62"/>
    <w:rsid w:val="00681D6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List1">
    <w:name w:val="Light List1"/>
    <w:basedOn w:val="TableNormal"/>
    <w:uiPriority w:val="61"/>
    <w:rsid w:val="00681D6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ormalWeb">
    <w:name w:val="Normal (Web)"/>
    <w:basedOn w:val="Normal"/>
    <w:uiPriority w:val="99"/>
    <w:unhideWhenUsed/>
    <w:rsid w:val="003F231E"/>
    <w:pPr>
      <w:spacing w:before="144" w:after="144"/>
    </w:pPr>
    <w:rPr>
      <w:rFonts w:ascii="Arial" w:eastAsia="Times New Roman" w:hAnsi="Arial" w:cs="Arial"/>
      <w:color w:val="333333"/>
      <w:sz w:val="20"/>
      <w:szCs w:val="20"/>
    </w:rPr>
  </w:style>
  <w:style w:type="paragraph" w:customStyle="1" w:styleId="subtopic">
    <w:name w:val="subtopic"/>
    <w:basedOn w:val="Normal"/>
    <w:rsid w:val="003F231E"/>
    <w:pPr>
      <w:spacing w:before="240"/>
    </w:pPr>
    <w:rPr>
      <w:rFonts w:ascii="Arial" w:eastAsia="Times New Roman" w:hAnsi="Arial" w:cs="Arial"/>
      <w:b/>
      <w:bCs/>
      <w:color w:val="3A5A87"/>
      <w:sz w:val="20"/>
      <w:szCs w:val="20"/>
    </w:rPr>
  </w:style>
  <w:style w:type="paragraph" w:customStyle="1" w:styleId="tablehead1">
    <w:name w:val="tablehead1"/>
    <w:basedOn w:val="Normal"/>
    <w:rsid w:val="00867935"/>
    <w:pPr>
      <w:spacing w:after="20"/>
    </w:pPr>
    <w:rPr>
      <w:rFonts w:ascii="Arial Narrow" w:eastAsia="Times New Roman" w:hAnsi="Arial Narrow" w:cs="Arial"/>
      <w:b/>
      <w:bCs/>
      <w:color w:val="333333"/>
      <w:sz w:val="20"/>
      <w:szCs w:val="20"/>
    </w:rPr>
  </w:style>
  <w:style w:type="paragraph" w:customStyle="1" w:styleId="table1">
    <w:name w:val="table1"/>
    <w:basedOn w:val="Normal"/>
    <w:rsid w:val="00867935"/>
    <w:pPr>
      <w:spacing w:before="20" w:after="20"/>
    </w:pPr>
    <w:rPr>
      <w:rFonts w:ascii="Arial Narrow" w:eastAsia="Times New Roman" w:hAnsi="Arial Narrow" w:cs="Arial"/>
      <w:color w:val="333333"/>
      <w:sz w:val="20"/>
      <w:szCs w:val="20"/>
    </w:rPr>
  </w:style>
  <w:style w:type="paragraph" w:customStyle="1" w:styleId="notetable1">
    <w:name w:val="notetable1"/>
    <w:basedOn w:val="Normal"/>
    <w:rsid w:val="00867935"/>
    <w:pPr>
      <w:pBdr>
        <w:top w:val="single" w:sz="8" w:space="3" w:color="B9B83E"/>
        <w:left w:val="single" w:sz="8" w:space="3" w:color="B9B83E"/>
        <w:bottom w:val="single" w:sz="8" w:space="3" w:color="B9B83E"/>
        <w:right w:val="single" w:sz="8" w:space="3" w:color="B9B83E"/>
      </w:pBdr>
      <w:shd w:val="clear" w:color="auto" w:fill="FCFCC8"/>
      <w:spacing w:before="60" w:after="60"/>
    </w:pPr>
    <w:rPr>
      <w:rFonts w:ascii="Arial Narrow" w:eastAsia="Times New Roman" w:hAnsi="Arial Narrow" w:cs="Arial"/>
      <w:color w:val="333333"/>
      <w:sz w:val="20"/>
      <w:szCs w:val="20"/>
    </w:rPr>
  </w:style>
  <w:style w:type="paragraph" w:styleId="List">
    <w:name w:val="List"/>
    <w:basedOn w:val="Normal"/>
    <w:uiPriority w:val="99"/>
    <w:semiHidden/>
    <w:unhideWhenUsed/>
    <w:rsid w:val="00D26217"/>
    <w:pPr>
      <w:ind w:left="360" w:hanging="360"/>
    </w:pPr>
    <w:rPr>
      <w:rFonts w:ascii="Calibri" w:eastAsia="Times New Roman" w:hAnsi="Calibri" w:cs="Times New Roman"/>
    </w:rPr>
  </w:style>
  <w:style w:type="character" w:styleId="PageNumber">
    <w:name w:val="page number"/>
    <w:basedOn w:val="DefaultParagraphFont"/>
    <w:rsid w:val="000A707E"/>
  </w:style>
  <w:style w:type="character" w:styleId="PlaceholderText">
    <w:name w:val="Placeholder Text"/>
    <w:basedOn w:val="DefaultParagraphFont"/>
    <w:uiPriority w:val="99"/>
    <w:semiHidden/>
    <w:rsid w:val="008D558F"/>
    <w:rPr>
      <w:color w:val="808080"/>
    </w:rPr>
  </w:style>
  <w:style w:type="paragraph" w:customStyle="1" w:styleId="DocumentTitle">
    <w:name w:val="Document Title"/>
    <w:rsid w:val="007F679F"/>
    <w:pPr>
      <w:spacing w:before="2640"/>
      <w:ind w:firstLine="0"/>
      <w:jc w:val="right"/>
    </w:pPr>
    <w:rPr>
      <w:rFonts w:ascii="Univers" w:eastAsia="Times New Roman" w:hAnsi="Univers" w:cs="Times New Roman"/>
      <w:b/>
      <w:noProof/>
      <w:kern w:val="32"/>
      <w:sz w:val="56"/>
      <w:szCs w:val="20"/>
    </w:rPr>
  </w:style>
  <w:style w:type="paragraph" w:customStyle="1" w:styleId="Version">
    <w:name w:val="Version"/>
    <w:basedOn w:val="DocumentTitle"/>
    <w:rsid w:val="007F679F"/>
    <w:pPr>
      <w:spacing w:before="120"/>
    </w:pPr>
    <w:rPr>
      <w:i/>
      <w:sz w:val="36"/>
    </w:rPr>
  </w:style>
  <w:style w:type="character" w:customStyle="1" w:styleId="TitleofProject">
    <w:name w:val="Title of Project"/>
    <w:basedOn w:val="TitleChar"/>
    <w:uiPriority w:val="1"/>
    <w:qFormat/>
    <w:rsid w:val="002C6D88"/>
    <w:rPr>
      <w:rFonts w:asciiTheme="majorHAnsi" w:eastAsiaTheme="majorEastAsia" w:hAnsiTheme="majorHAnsi" w:cstheme="majorBidi"/>
      <w:b/>
      <w:i/>
      <w:iCs/>
      <w:color w:val="000099"/>
      <w:sz w:val="72"/>
      <w:szCs w:val="60"/>
    </w:rPr>
  </w:style>
  <w:style w:type="paragraph" w:customStyle="1" w:styleId="TOCBase">
    <w:name w:val="TOC Base"/>
    <w:basedOn w:val="Normal"/>
    <w:rsid w:val="00170ABC"/>
    <w:pPr>
      <w:tabs>
        <w:tab w:val="right" w:leader="dot" w:pos="6480"/>
      </w:tabs>
      <w:overflowPunct w:val="0"/>
      <w:autoSpaceDE w:val="0"/>
      <w:autoSpaceDN w:val="0"/>
      <w:adjustRightInd w:val="0"/>
      <w:spacing w:line="240" w:lineRule="atLeast"/>
      <w:textAlignment w:val="baseline"/>
    </w:pPr>
    <w:rPr>
      <w:rFonts w:ascii="Calibri" w:eastAsia="Times New Roman" w:hAnsi="Calibri" w:cs="Times New Roman"/>
      <w:spacing w:val="-5"/>
      <w:sz w:val="20"/>
      <w:szCs w:val="20"/>
    </w:rPr>
  </w:style>
  <w:style w:type="table" w:styleId="TableList5">
    <w:name w:val="Table List 5"/>
    <w:basedOn w:val="TableNormal"/>
    <w:rsid w:val="00170ABC"/>
    <w:pPr>
      <w:ind w:firstLine="0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List-Accent2">
    <w:name w:val="Light List Accent 2"/>
    <w:basedOn w:val="TableNormal"/>
    <w:uiPriority w:val="61"/>
    <w:rsid w:val="00170ABC"/>
    <w:tblPr>
      <w:tblStyleRowBandSize w:val="1"/>
      <w:tblStyleColBandSize w:val="1"/>
      <w:tblBorders>
        <w:top w:val="single" w:sz="8" w:space="0" w:color="748CBC" w:themeColor="accent2"/>
        <w:left w:val="single" w:sz="8" w:space="0" w:color="748CBC" w:themeColor="accent2"/>
        <w:bottom w:val="single" w:sz="8" w:space="0" w:color="748CBC" w:themeColor="accent2"/>
        <w:right w:val="single" w:sz="8" w:space="0" w:color="748C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48C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48CBC" w:themeColor="accent2"/>
          <w:left w:val="single" w:sz="8" w:space="0" w:color="748CBC" w:themeColor="accent2"/>
          <w:bottom w:val="single" w:sz="8" w:space="0" w:color="748CBC" w:themeColor="accent2"/>
          <w:right w:val="single" w:sz="8" w:space="0" w:color="748C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48CBC" w:themeColor="accent2"/>
          <w:left w:val="single" w:sz="8" w:space="0" w:color="748CBC" w:themeColor="accent2"/>
          <w:bottom w:val="single" w:sz="8" w:space="0" w:color="748CBC" w:themeColor="accent2"/>
          <w:right w:val="single" w:sz="8" w:space="0" w:color="748CBC" w:themeColor="accent2"/>
        </w:tcBorders>
      </w:tcPr>
    </w:tblStylePr>
    <w:tblStylePr w:type="band1Horz">
      <w:tblPr/>
      <w:tcPr>
        <w:tcBorders>
          <w:top w:val="single" w:sz="8" w:space="0" w:color="748CBC" w:themeColor="accent2"/>
          <w:left w:val="single" w:sz="8" w:space="0" w:color="748CBC" w:themeColor="accent2"/>
          <w:bottom w:val="single" w:sz="8" w:space="0" w:color="748CBC" w:themeColor="accent2"/>
          <w:right w:val="single" w:sz="8" w:space="0" w:color="748CBC" w:themeColor="accent2"/>
        </w:tcBorders>
      </w:tcPr>
    </w:tblStylePr>
  </w:style>
  <w:style w:type="table" w:styleId="LightList-Accent1">
    <w:name w:val="Light List Accent 1"/>
    <w:basedOn w:val="TableNormal"/>
    <w:uiPriority w:val="61"/>
    <w:rsid w:val="00170ABC"/>
    <w:tblPr>
      <w:tblStyleRowBandSize w:val="1"/>
      <w:tblStyleColBandSize w:val="1"/>
      <w:tblBorders>
        <w:top w:val="single" w:sz="8" w:space="0" w:color="294171" w:themeColor="accent1"/>
        <w:left w:val="single" w:sz="8" w:space="0" w:color="294171" w:themeColor="accent1"/>
        <w:bottom w:val="single" w:sz="8" w:space="0" w:color="294171" w:themeColor="accent1"/>
        <w:right w:val="single" w:sz="8" w:space="0" w:color="29417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9417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94171" w:themeColor="accent1"/>
          <w:left w:val="single" w:sz="8" w:space="0" w:color="294171" w:themeColor="accent1"/>
          <w:bottom w:val="single" w:sz="8" w:space="0" w:color="294171" w:themeColor="accent1"/>
          <w:right w:val="single" w:sz="8" w:space="0" w:color="29417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94171" w:themeColor="accent1"/>
          <w:left w:val="single" w:sz="8" w:space="0" w:color="294171" w:themeColor="accent1"/>
          <w:bottom w:val="single" w:sz="8" w:space="0" w:color="294171" w:themeColor="accent1"/>
          <w:right w:val="single" w:sz="8" w:space="0" w:color="294171" w:themeColor="accent1"/>
        </w:tcBorders>
      </w:tcPr>
    </w:tblStylePr>
    <w:tblStylePr w:type="band1Horz">
      <w:tblPr/>
      <w:tcPr>
        <w:tcBorders>
          <w:top w:val="single" w:sz="8" w:space="0" w:color="294171" w:themeColor="accent1"/>
          <w:left w:val="single" w:sz="8" w:space="0" w:color="294171" w:themeColor="accent1"/>
          <w:bottom w:val="single" w:sz="8" w:space="0" w:color="294171" w:themeColor="accent1"/>
          <w:right w:val="single" w:sz="8" w:space="0" w:color="294171" w:themeColor="accent1"/>
        </w:tcBorders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F627D8"/>
  </w:style>
  <w:style w:type="paragraph" w:customStyle="1" w:styleId="CODEblock">
    <w:name w:val="CODEblock"/>
    <w:basedOn w:val="Normal"/>
    <w:rsid w:val="00623CC7"/>
    <w:pPr>
      <w:spacing w:after="0"/>
    </w:pPr>
    <w:rPr>
      <w:rFonts w:ascii="Consolas" w:hAnsi="Consolas" w:cs="Consolas"/>
      <w:color w:val="4A6499" w:themeColor="accent2" w:themeShade="BF"/>
      <w:sz w:val="16"/>
      <w:szCs w:val="16"/>
    </w:rPr>
  </w:style>
  <w:style w:type="paragraph" w:customStyle="1" w:styleId="CODEtext">
    <w:name w:val="CODEtext"/>
    <w:basedOn w:val="Normal"/>
    <w:link w:val="CODEtextChar"/>
    <w:rsid w:val="00623CC7"/>
    <w:rPr>
      <w:rFonts w:ascii="Consolas" w:hAnsi="Consolas" w:cs="Consolas"/>
      <w:color w:val="4A6499" w:themeColor="accent2" w:themeShade="BF"/>
      <w:sz w:val="20"/>
    </w:rPr>
  </w:style>
  <w:style w:type="paragraph" w:customStyle="1" w:styleId="CODEBlock0">
    <w:name w:val="CODEBlock"/>
    <w:basedOn w:val="BodyText"/>
    <w:link w:val="CODEBlockChar"/>
    <w:qFormat/>
    <w:rsid w:val="00757C95"/>
    <w:pPr>
      <w:suppressAutoHyphens/>
      <w:spacing w:after="0"/>
    </w:pPr>
    <w:rPr>
      <w:rFonts w:ascii="Consolas" w:hAnsi="Consolas" w:cs="Consolas"/>
      <w:b/>
      <w:color w:val="4A6499" w:themeColor="accent2" w:themeShade="BF"/>
      <w:sz w:val="18"/>
      <w:szCs w:val="16"/>
    </w:rPr>
  </w:style>
  <w:style w:type="character" w:customStyle="1" w:styleId="CODEtextChar">
    <w:name w:val="CODEtext Char"/>
    <w:basedOn w:val="DefaultParagraphFont"/>
    <w:link w:val="CODEtext"/>
    <w:rsid w:val="00623CC7"/>
    <w:rPr>
      <w:rFonts w:ascii="Consolas" w:hAnsi="Consolas" w:cs="Consolas"/>
      <w:color w:val="4A6499" w:themeColor="accent2" w:themeShade="BF"/>
      <w:sz w:val="20"/>
    </w:rPr>
  </w:style>
  <w:style w:type="paragraph" w:customStyle="1" w:styleId="CodeText0">
    <w:name w:val="CodeText"/>
    <w:basedOn w:val="Normal"/>
    <w:link w:val="CodeTextChar0"/>
    <w:qFormat/>
    <w:rsid w:val="00A56522"/>
    <w:rPr>
      <w:rFonts w:ascii="Consolas" w:hAnsi="Consolas" w:cs="Consolas"/>
      <w:b/>
      <w:sz w:val="20"/>
    </w:rPr>
  </w:style>
  <w:style w:type="character" w:customStyle="1" w:styleId="CODEBlockChar">
    <w:name w:val="CODEBlock Char"/>
    <w:basedOn w:val="BodyTextChar"/>
    <w:link w:val="CODEBlock0"/>
    <w:rsid w:val="00757C95"/>
    <w:rPr>
      <w:rFonts w:ascii="Consolas" w:hAnsi="Consolas" w:cs="Consolas"/>
      <w:b/>
      <w:color w:val="4A6499" w:themeColor="accent2" w:themeShade="BF"/>
      <w:sz w:val="18"/>
      <w:szCs w:val="16"/>
    </w:rPr>
  </w:style>
  <w:style w:type="character" w:customStyle="1" w:styleId="CodeTextChar0">
    <w:name w:val="CodeText Char"/>
    <w:basedOn w:val="DefaultParagraphFont"/>
    <w:link w:val="CodeText0"/>
    <w:rsid w:val="00A56522"/>
    <w:rPr>
      <w:rFonts w:ascii="Consolas" w:hAnsi="Consolas" w:cs="Consolas"/>
      <w:b/>
      <w:sz w:val="20"/>
    </w:rPr>
  </w:style>
  <w:style w:type="table" w:customStyle="1" w:styleId="Table-Simple">
    <w:name w:val="Table-Simple"/>
    <w:basedOn w:val="TableNormal"/>
    <w:uiPriority w:val="99"/>
    <w:rsid w:val="008E1A9F"/>
    <w:pPr>
      <w:ind w:firstLine="0"/>
    </w:pPr>
    <w:tblPr>
      <w:tblBorders>
        <w:bottom w:val="single" w:sz="2" w:space="0" w:color="006600"/>
        <w:insideH w:val="single" w:sz="2" w:space="0" w:color="006600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rFonts w:asciiTheme="majorHAnsi" w:hAnsiTheme="majorHAnsi"/>
        <w:b/>
        <w:i/>
        <w:color w:val="4A6499" w:themeColor="accent2" w:themeShade="BF"/>
        <w:sz w:val="22"/>
      </w:rPr>
      <w:tblPr/>
      <w:tcPr>
        <w:tcBorders>
          <w:left w:val="nil"/>
          <w:bottom w:val="single" w:sz="18" w:space="0" w:color="4A6499" w:themeColor="accent2" w:themeShade="BF"/>
          <w:right w:val="nil"/>
        </w:tcBorders>
        <w:shd w:val="clear" w:color="auto" w:fill="E3E7F1" w:themeFill="accent2" w:themeFillTint="33"/>
      </w:tcPr>
    </w:tblStylePr>
    <w:tblStylePr w:type="lastRow">
      <w:tblPr/>
      <w:tcPr>
        <w:tcBorders>
          <w:top w:val="nil"/>
          <w:left w:val="nil"/>
          <w:bottom w:val="single" w:sz="2" w:space="0" w:color="006600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Col">
      <w:tblPr/>
      <w:tcPr>
        <w:tcBorders>
          <w:left w:val="nil"/>
          <w:bottom w:val="single" w:sz="24" w:space="0" w:color="006600"/>
          <w:right w:val="nil"/>
        </w:tcBorders>
        <w:shd w:val="clear" w:color="auto" w:fill="auto"/>
      </w:tcPr>
    </w:tblStylePr>
  </w:style>
  <w:style w:type="character" w:customStyle="1" w:styleId="Update">
    <w:name w:val="Update"/>
    <w:basedOn w:val="DefaultParagraphFont"/>
    <w:uiPriority w:val="1"/>
    <w:qFormat/>
    <w:rsid w:val="0020412E"/>
    <w:rPr>
      <w:bdr w:val="single" w:sz="2" w:space="0" w:color="F9AF9C" w:themeColor="accent5" w:themeTint="40"/>
      <w:shd w:val="clear" w:color="auto" w:fill="FFFFCC"/>
    </w:rPr>
  </w:style>
  <w:style w:type="table" w:customStyle="1" w:styleId="TableGrid1">
    <w:name w:val="Table Grid1"/>
    <w:basedOn w:val="TableNormal"/>
    <w:next w:val="TableGrid"/>
    <w:rsid w:val="000E36E1"/>
    <w:pPr>
      <w:ind w:firstLine="0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n">
    <w:name w:val="pln"/>
    <w:basedOn w:val="DefaultParagraphFont"/>
    <w:rsid w:val="00025697"/>
  </w:style>
  <w:style w:type="character" w:customStyle="1" w:styleId="apple-converted-space">
    <w:name w:val="apple-converted-space"/>
    <w:basedOn w:val="DefaultParagraphFont"/>
    <w:rsid w:val="00025697"/>
  </w:style>
  <w:style w:type="character" w:customStyle="1" w:styleId="typ">
    <w:name w:val="typ"/>
    <w:basedOn w:val="DefaultParagraphFont"/>
    <w:rsid w:val="00025697"/>
  </w:style>
  <w:style w:type="character" w:customStyle="1" w:styleId="pun">
    <w:name w:val="pun"/>
    <w:basedOn w:val="DefaultParagraphFont"/>
    <w:rsid w:val="00025697"/>
  </w:style>
  <w:style w:type="character" w:customStyle="1" w:styleId="str">
    <w:name w:val="str"/>
    <w:basedOn w:val="DefaultParagraphFont"/>
    <w:rsid w:val="00025697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902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48BB"/>
    <w:rPr>
      <w:color w:val="7F95A4" w:themeColor="followedHyperlink"/>
      <w:u w:val="single"/>
    </w:rPr>
  </w:style>
  <w:style w:type="paragraph" w:customStyle="1" w:styleId="paragraph">
    <w:name w:val="paragraph"/>
    <w:basedOn w:val="Normal"/>
    <w:rsid w:val="0053536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53536A"/>
  </w:style>
  <w:style w:type="character" w:customStyle="1" w:styleId="eop">
    <w:name w:val="eop"/>
    <w:basedOn w:val="DefaultParagraphFont"/>
    <w:rsid w:val="0053536A"/>
  </w:style>
  <w:style w:type="character" w:customStyle="1" w:styleId="scxw104769651">
    <w:name w:val="scxw104769651"/>
    <w:basedOn w:val="DefaultParagraphFont"/>
    <w:rsid w:val="0053536A"/>
  </w:style>
  <w:style w:type="character" w:customStyle="1" w:styleId="scxw54359952">
    <w:name w:val="scxw54359952"/>
    <w:basedOn w:val="DefaultParagraphFont"/>
    <w:rsid w:val="0053536A"/>
  </w:style>
  <w:style w:type="character" w:styleId="UnresolvedMention">
    <w:name w:val="Unresolved Mention"/>
    <w:basedOn w:val="DefaultParagraphFont"/>
    <w:uiPriority w:val="99"/>
    <w:semiHidden/>
    <w:unhideWhenUsed/>
    <w:rsid w:val="009F05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2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9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2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4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2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8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6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2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4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6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0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6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0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8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hyperlink" Target="https://dev.azure.com/houstonisd/CustomHISDWebServices/_git/HISDCustomDevAppsWebAPI?path=/bin/app.publish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spinos\Documents\Template\ProjectName-Deployment%20DRAFT%203.dotx" TargetMode="External"/></Relationships>
</file>

<file path=word/theme/_rels/theme1.xml.rels><?xml version="1.0" encoding="UTF-8" standalone="yes"?>
<Relationships xmlns="http://schemas.openxmlformats.org/package/2006/relationships"><Relationship Id="rId3" Type="http://schemas.openxmlformats.org/officeDocument/2006/relationships/image" Target="../media/image10.jpeg"/><Relationship Id="rId2" Type="http://schemas.openxmlformats.org/officeDocument/2006/relationships/image" Target="../media/image9.jpeg"/><Relationship Id="rId1" Type="http://schemas.openxmlformats.org/officeDocument/2006/relationships/image" Target="../media/image8.jpeg"/><Relationship Id="rId5" Type="http://schemas.openxmlformats.org/officeDocument/2006/relationships/image" Target="../media/image12.jpeg"/><Relationship Id="rId4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Folio">
  <a:themeElements>
    <a:clrScheme name="Folio">
      <a:dk1>
        <a:sysClr val="windowText" lastClr="000000"/>
      </a:dk1>
      <a:lt1>
        <a:sysClr val="window" lastClr="FFFFFF"/>
      </a:lt1>
      <a:dk2>
        <a:srgbClr val="2D2F2B"/>
      </a:dk2>
      <a:lt2>
        <a:srgbClr val="DEDED7"/>
      </a:lt2>
      <a:accent1>
        <a:srgbClr val="294171"/>
      </a:accent1>
      <a:accent2>
        <a:srgbClr val="748CBC"/>
      </a:accent2>
      <a:accent3>
        <a:srgbClr val="8E887C"/>
      </a:accent3>
      <a:accent4>
        <a:srgbClr val="834736"/>
      </a:accent4>
      <a:accent5>
        <a:srgbClr val="5A1705"/>
      </a:accent5>
      <a:accent6>
        <a:srgbClr val="A0A16A"/>
      </a:accent6>
      <a:hlink>
        <a:srgbClr val="74B6BC"/>
      </a:hlink>
      <a:folHlink>
        <a:srgbClr val="7F95A4"/>
      </a:folHlink>
    </a:clrScheme>
    <a:fontScheme name="Folio">
      <a:majorFont>
        <a:latin typeface="Calisto MT"/>
        <a:ea typeface=""/>
        <a:cs typeface=""/>
        <a:font script="Jpan" typeface="ＭＳ 明朝"/>
        <a:font script="Hans" typeface="宋体"/>
        <a:font script="Hant" typeface="新細明體"/>
      </a:majorFont>
      <a:minorFont>
        <a:latin typeface="Calisto MT"/>
        <a:ea typeface=""/>
        <a:cs typeface=""/>
        <a:font script="Jpan" typeface="ＭＳ 明朝"/>
        <a:font script="Hans" typeface="宋体"/>
        <a:font script="Hant" typeface="新細明體"/>
      </a:minorFont>
    </a:fontScheme>
    <a:fmtScheme name="Folio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20000"/>
              </a:schemeClr>
              <a:schemeClr val="phClr">
                <a:tint val="70000"/>
                <a:satMod val="350000"/>
                <a:lumMod val="110000"/>
              </a:schemeClr>
            </a:duotone>
          </a:blip>
          <a:stretch/>
        </a:blipFill>
        <a:blipFill rotWithShape="1">
          <a:blip xmlns:r="http://schemas.openxmlformats.org/officeDocument/2006/relationships" r:embed="rId2">
            <a:duotone>
              <a:schemeClr val="phClr">
                <a:shade val="40000"/>
                <a:satMod val="120000"/>
              </a:schemeClr>
              <a:schemeClr val="phClr">
                <a:tint val="70000"/>
                <a:satMod val="300000"/>
                <a:lumMod val="110000"/>
              </a:schemeClr>
            </a:duotone>
          </a:blip>
          <a:tile tx="0" ty="0" sx="50000" sy="50000" flip="none" algn="tl"/>
        </a:blip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8100" dist="25400" dir="5400000" algn="br" rotWithShape="0">
              <a:srgbClr val="000000">
                <a:alpha val="50000"/>
              </a:srgbClr>
            </a:outerShdw>
          </a:effectLst>
        </a:effectStyle>
        <a:effectStyle>
          <a:effectLst>
            <a:innerShdw blurRad="190500" dist="25400">
              <a:srgbClr val="000000">
                <a:alpha val="50000"/>
              </a:srgbClr>
            </a:innerShdw>
          </a:effectLst>
        </a:effectStyle>
      </a:effectStyleLst>
      <a:bgFillStyleLst>
        <a:blipFill rotWithShape="1">
          <a:blip xmlns:r="http://schemas.openxmlformats.org/officeDocument/2006/relationships" r:embed="rId3">
            <a:duotone>
              <a:schemeClr val="phClr">
                <a:shade val="10000"/>
                <a:satMod val="125000"/>
              </a:schemeClr>
              <a:schemeClr val="phClr">
                <a:tint val="70000"/>
                <a:satMod val="350000"/>
                <a:lumMod val="110000"/>
              </a:schemeClr>
            </a:duotone>
          </a:blip>
          <a:stretch/>
        </a:blipFill>
        <a:blipFill rotWithShape="1">
          <a:blip xmlns:r="http://schemas.openxmlformats.org/officeDocument/2006/relationships" r:embed="rId4">
            <a:duotone>
              <a:schemeClr val="phClr">
                <a:shade val="10000"/>
                <a:satMod val="125000"/>
              </a:schemeClr>
              <a:schemeClr val="phClr">
                <a:tint val="70000"/>
                <a:satMod val="350000"/>
                <a:lumMod val="110000"/>
              </a:schemeClr>
            </a:duotone>
          </a:blip>
          <a:stretch/>
        </a:blipFill>
        <a:blipFill rotWithShape="1">
          <a:blip xmlns:r="http://schemas.openxmlformats.org/officeDocument/2006/relationships" r:embed="rId5">
            <a:duotone>
              <a:schemeClr val="phClr">
                <a:shade val="3000"/>
                <a:lumMod val="10000"/>
              </a:schemeClr>
              <a:schemeClr val="phClr">
                <a:tint val="91000"/>
                <a:satMod val="500000"/>
                <a:lumMod val="125000"/>
              </a:schemeClr>
            </a:duotone>
          </a:blip>
          <a:stretch/>
        </a:blip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[Original]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CC6F142B9EC8489F1153EC3A321009" ma:contentTypeVersion="0" ma:contentTypeDescription="Create a new document." ma:contentTypeScope="" ma:versionID="1dc88e340c36d0fc37d1ac5dd7441be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8B57CF0-16BF-4235-AB09-0F6C1992AFFC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D55BB85-C077-435A-8EC0-166293E5F2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039928D-4C7F-47EA-9766-0DD02CB98106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D7079D2-D104-4F23-89E1-9911A2C08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ProjectName-Deployment DRAFT 3.dotx</Template>
  <TotalTime>39</TotalTime>
  <Pages>7</Pages>
  <Words>425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HISD</Company>
  <LinksUpToDate>false</LinksUpToDate>
  <CharactersWithSpaces>2846</CharactersWithSpaces>
  <SharedDoc>false</SharedDoc>
  <HLinks>
    <vt:vector size="162" baseType="variant">
      <vt:variant>
        <vt:i4>1835059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_Toc325119414</vt:lpwstr>
      </vt:variant>
      <vt:variant>
        <vt:i4>1835059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_Toc325119413</vt:lpwstr>
      </vt:variant>
      <vt:variant>
        <vt:i4>1835059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_Toc325119412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_Toc325119411</vt:lpwstr>
      </vt:variant>
      <vt:variant>
        <vt:i4>1835059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_Toc325119410</vt:lpwstr>
      </vt:variant>
      <vt:variant>
        <vt:i4>1900595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_Toc325119409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_Toc325119408</vt:lpwstr>
      </vt:variant>
      <vt:variant>
        <vt:i4>1900595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_Toc325119407</vt:lpwstr>
      </vt:variant>
      <vt:variant>
        <vt:i4>1900595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_Toc325119406</vt:lpwstr>
      </vt:variant>
      <vt:variant>
        <vt:i4>1900595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_Toc325119405</vt:lpwstr>
      </vt:variant>
      <vt:variant>
        <vt:i4>1900595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_Toc325119404</vt:lpwstr>
      </vt:variant>
      <vt:variant>
        <vt:i4>1900595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_Toc325119403</vt:lpwstr>
      </vt:variant>
      <vt:variant>
        <vt:i4>1900595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_Toc325119402</vt:lpwstr>
      </vt:variant>
      <vt:variant>
        <vt:i4>1900595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_Toc325119401</vt:lpwstr>
      </vt:variant>
      <vt:variant>
        <vt:i4>1900595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_Toc325119400</vt:lpwstr>
      </vt:variant>
      <vt:variant>
        <vt:i4>1310772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_Toc325119399</vt:lpwstr>
      </vt:variant>
      <vt:variant>
        <vt:i4>1310772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_Toc325119398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_Toc325119397</vt:lpwstr>
      </vt:variant>
      <vt:variant>
        <vt:i4>1310772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_Toc325119396</vt:lpwstr>
      </vt:variant>
      <vt:variant>
        <vt:i4>1310772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_Toc325119395</vt:lpwstr>
      </vt:variant>
      <vt:variant>
        <vt:i4>1310772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_Toc325119394</vt:lpwstr>
      </vt:variant>
      <vt:variant>
        <vt:i4>1310772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_Toc325119393</vt:lpwstr>
      </vt:variant>
      <vt:variant>
        <vt:i4>1310772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_Toc325119392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_Toc325119391</vt:lpwstr>
      </vt:variant>
      <vt:variant>
        <vt:i4>1310772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_Toc325119390</vt:lpwstr>
      </vt:variant>
      <vt:variant>
        <vt:i4>1376308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_Toc325119389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_Toc325119388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Hisd</dc:creator>
  <cp:keywords>Technical Design</cp:keywords>
  <cp:lastModifiedBy>Jones, Lionel</cp:lastModifiedBy>
  <cp:revision>6</cp:revision>
  <cp:lastPrinted>2014-04-09T17:33:00Z</cp:lastPrinted>
  <dcterms:created xsi:type="dcterms:W3CDTF">2020-12-16T20:40:00Z</dcterms:created>
  <dcterms:modified xsi:type="dcterms:W3CDTF">2022-05-25T17:51:00Z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0x01010032CC6F142B9EC8489F1153EC3A321009</vt:lpwstr>
  </property>
</Properties>
</file>